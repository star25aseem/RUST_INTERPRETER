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2B34BD" w14:textId="3A669E09" w:rsidR="00D077E9" w:rsidRDefault="00704A7B" w:rsidP="00D70D02">
      <w:r>
        <w:rPr>
          <w:noProof/>
        </w:rPr>
        <mc:AlternateContent>
          <mc:Choice Requires="wps">
            <w:drawing>
              <wp:anchor distT="0" distB="0" distL="114300" distR="114300" simplePos="0" relativeHeight="251659264" behindDoc="1" locked="0" layoutInCell="1" allowOverlap="1" wp14:anchorId="034248C2" wp14:editId="39AB5382">
                <wp:simplePos x="0" y="0"/>
                <wp:positionH relativeFrom="column">
                  <wp:posOffset>-345653</wp:posOffset>
                </wp:positionH>
                <wp:positionV relativeFrom="margin">
                  <wp:align>center</wp:align>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29A903" id="Rectangle 3" o:spid="_x0000_s1026" alt="white rectangle for text on cover" style="position:absolute;margin-left:-27.2pt;margin-top:0;width:310.15pt;height:651pt;z-index:-251657216;visibility:visible;mso-wrap-style:square;mso-width-percent:0;mso-wrap-distance-left:9pt;mso-wrap-distance-top:0;mso-wrap-distance-right:9pt;mso-wrap-distance-bottom:0;mso-position-horizontal:absolute;mso-position-horizontal-relative:text;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" fillcolor="white [3212]" stroked="f" strokeweight="2pt">
                <w10:wrap anchory="margin"/>
              </v:rect>
            </w:pict>
          </mc:Fallback>
        </mc:AlternateContent>
      </w:r>
      <w:r w:rsidR="00D077E9">
        <w:rPr>
          <w:noProof/>
        </w:rPr>
        <w:drawing>
          <wp:anchor distT="0" distB="0" distL="114300" distR="114300" simplePos="0" relativeHeight="251657216" behindDoc="1" locked="0" layoutInCell="1" allowOverlap="1" wp14:anchorId="5D9B85C7" wp14:editId="4C863DAC">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1"/>
      </w:tblGrid>
      <w:tr w:rsidR="00D077E9" w14:paraId="24EBDC75" w14:textId="77777777" w:rsidTr="00D41C31">
        <w:trPr>
          <w:trHeight w:val="1425"/>
        </w:trPr>
        <w:tc>
          <w:tcPr>
            <w:tcW w:w="5347" w:type="dxa"/>
            <w:tcBorders>
              <w:top w:val="nil"/>
              <w:left w:val="nil"/>
              <w:bottom w:val="nil"/>
              <w:right w:val="nil"/>
            </w:tcBorders>
          </w:tcPr>
          <w:p w14:paraId="38933A29" w14:textId="3A378627" w:rsidR="00D077E9" w:rsidRDefault="00D077E9" w:rsidP="00D077E9">
            <w:r>
              <w:rPr>
                <w:noProof/>
              </w:rPr>
              <mc:AlternateContent>
                <mc:Choice Requires="wps">
                  <w:drawing>
                    <wp:inline distT="0" distB="0" distL="0" distR="0" wp14:anchorId="5AB18FA9" wp14:editId="5EF8C41E">
                      <wp:extent cx="3544134" cy="1141332"/>
                      <wp:effectExtent l="0" t="0" r="0" b="1905"/>
                      <wp:docPr id="8" name="Text Box 8"/>
                      <wp:cNvGraphicFramePr/>
                      <a:graphic xmlns:a="http://schemas.openxmlformats.org/drawingml/2006/main">
                        <a:graphicData uri="http://schemas.microsoft.com/office/word/2010/wordprocessingShape">
                          <wps:wsp>
                            <wps:cNvSpPr txBox="1"/>
                            <wps:spPr>
                              <a:xfrm>
                                <a:off x="0" y="0"/>
                                <a:ext cx="3544134" cy="1141332"/>
                              </a:xfrm>
                              <a:prstGeom prst="rect">
                                <a:avLst/>
                              </a:prstGeom>
                              <a:noFill/>
                              <a:ln w="6350">
                                <a:noFill/>
                              </a:ln>
                            </wps:spPr>
                            <wps:txbx>
                              <w:txbxContent>
                                <w:p w14:paraId="45A8D0FB" w14:textId="5E997B7D" w:rsidR="00D077E9" w:rsidRPr="00D66F47" w:rsidRDefault="00D66F47" w:rsidP="00D077E9">
                                  <w:pPr>
                                    <w:pStyle w:val="Title"/>
                                    <w:spacing w:after="0"/>
                                    <w:rPr>
                                      <w:color w:val="1B174A" w:themeColor="text1" w:themeTint="E6"/>
                                    </w:rPr>
                                  </w:pPr>
                                  <w:r w:rsidRPr="00D66F47">
                                    <w:rPr>
                                      <w:color w:val="1B174A" w:themeColor="text1" w:themeTint="E6"/>
                                    </w:rPr>
                                    <w:t>RUST</w:t>
                                  </w:r>
                                </w:p>
                                <w:p w14:paraId="0085625C" w14:textId="46EEA007" w:rsidR="00D66F47" w:rsidRPr="00D66F47" w:rsidRDefault="00D66F47" w:rsidP="00D077E9">
                                  <w:pPr>
                                    <w:pStyle w:val="Title"/>
                                    <w:spacing w:after="0"/>
                                    <w:rPr>
                                      <w:color w:val="1B174A" w:themeColor="text1" w:themeTint="E6"/>
                                    </w:rPr>
                                  </w:pPr>
                                  <w:r w:rsidRPr="00D66F47">
                                    <w:rPr>
                                      <w:color w:val="1B174A" w:themeColor="text1" w:themeTint="E6"/>
                                    </w:rPr>
                                    <w:t>Interpreter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AB18FA9" id="_x0000_t202" coordsize="21600,21600" o:spt="202" path="m,l,21600r21600,l21600,xe">
                      <v:stroke joinstyle="miter"/>
                      <v:path gradientshapeok="t" o:connecttype="rect"/>
                    </v:shapetype>
                    <v:shape id="Text Box 8" o:spid="_x0000_s1026" type="#_x0000_t202" style="width:279.05pt;height:8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" filled="f" stroked="f" strokeweight=".5pt">
                      <v:textbox>
                        <w:txbxContent>
                          <w:p w14:paraId="45A8D0FB" w14:textId="5E997B7D" w:rsidR="00D077E9" w:rsidRPr="00D66F47" w:rsidRDefault="00D66F47" w:rsidP="00D077E9">
                            <w:pPr>
                              <w:pStyle w:val="Title"/>
                              <w:spacing w:after="0"/>
                              <w:rPr>
                                <w:color w:val="1B174A" w:themeColor="text1" w:themeTint="E6"/>
                              </w:rPr>
                            </w:pPr>
                            <w:r w:rsidRPr="00D66F47">
                              <w:rPr>
                                <w:color w:val="1B174A" w:themeColor="text1" w:themeTint="E6"/>
                              </w:rPr>
                              <w:t>RUST</w:t>
                            </w:r>
                          </w:p>
                          <w:p w14:paraId="0085625C" w14:textId="46EEA007" w:rsidR="00D66F47" w:rsidRPr="00D66F47" w:rsidRDefault="00D66F47" w:rsidP="00D077E9">
                            <w:pPr>
                              <w:pStyle w:val="Title"/>
                              <w:spacing w:after="0"/>
                              <w:rPr>
                                <w:color w:val="1B174A" w:themeColor="text1" w:themeTint="E6"/>
                              </w:rPr>
                            </w:pPr>
                            <w:r w:rsidRPr="00D66F47">
                              <w:rPr>
                                <w:color w:val="1B174A" w:themeColor="text1" w:themeTint="E6"/>
                              </w:rPr>
                              <w:t>Interpreter</w:t>
                            </w:r>
                          </w:p>
                        </w:txbxContent>
                      </v:textbox>
                      <w10:anchorlock/>
                    </v:shape>
                  </w:pict>
                </mc:Fallback>
              </mc:AlternateContent>
            </w:r>
          </w:p>
          <w:p w14:paraId="4FBD3ACE" w14:textId="77777777" w:rsidR="00D077E9" w:rsidRDefault="00D077E9" w:rsidP="00D077E9">
            <w:r>
              <w:rPr>
                <w:noProof/>
              </w:rPr>
              <mc:AlternateContent>
                <mc:Choice Requires="wps">
                  <w:drawing>
                    <wp:inline distT="0" distB="0" distL="0" distR="0" wp14:anchorId="20BDE28A" wp14:editId="2FA8850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09A677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p w14:paraId="032B0858" w14:textId="7402B9BA" w:rsidR="00D66F47" w:rsidRDefault="00D66F47" w:rsidP="00D077E9"/>
        </w:tc>
      </w:tr>
      <w:tr w:rsidR="00D077E9" w14:paraId="34A86F91" w14:textId="77777777" w:rsidTr="00D41C31">
        <w:trPr>
          <w:trHeight w:val="5752"/>
        </w:trPr>
        <w:tc>
          <w:tcPr>
            <w:tcW w:w="5347" w:type="dxa"/>
            <w:tcBorders>
              <w:top w:val="nil"/>
              <w:left w:val="nil"/>
              <w:bottom w:val="nil"/>
              <w:right w:val="nil"/>
            </w:tcBorders>
          </w:tcPr>
          <w:p w14:paraId="077528BC" w14:textId="0418D47E" w:rsidR="00D077E9" w:rsidRDefault="00D66F47" w:rsidP="00D077E9">
            <w:pPr>
              <w:rPr>
                <w:noProof/>
              </w:rPr>
            </w:pPr>
            <w:r>
              <w:rPr>
                <w:noProof/>
              </w:rPr>
              <mc:AlternateContent>
                <mc:Choice Requires="wps">
                  <w:drawing>
                    <wp:anchor distT="0" distB="0" distL="114300" distR="114300" simplePos="0" relativeHeight="251663360" behindDoc="0" locked="0" layoutInCell="1" allowOverlap="1" wp14:anchorId="1186F21F" wp14:editId="0B79487C">
                      <wp:simplePos x="0" y="0"/>
                      <wp:positionH relativeFrom="column">
                        <wp:posOffset>2540</wp:posOffset>
                      </wp:positionH>
                      <wp:positionV relativeFrom="paragraph">
                        <wp:posOffset>255270</wp:posOffset>
                      </wp:positionV>
                      <wp:extent cx="1221105" cy="1187450"/>
                      <wp:effectExtent l="0" t="0" r="0" b="12700"/>
                      <wp:wrapSquare wrapText="bothSides"/>
                      <wp:docPr id="200" name="Text Box 2"/>
                      <wp:cNvGraphicFramePr/>
                      <a:graphic xmlns:a="http://schemas.openxmlformats.org/drawingml/2006/main">
                        <a:graphicData uri="http://schemas.microsoft.com/office/word/2010/wordprocessingShape">
                          <wps:wsp>
                            <wps:cNvSpPr txBox="1"/>
                            <wps:spPr>
                              <a:xfrm>
                                <a:off x="0" y="0"/>
                                <a:ext cx="1221105" cy="1187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107D27" w14:textId="6B158C0C" w:rsidR="00D66F47" w:rsidRDefault="00D66F47">
                                  <w:pPr>
                                    <w:rPr>
                                      <w:caps/>
                                      <w:color w:val="024F75" w:themeColor="accent1"/>
                                      <w:sz w:val="26"/>
                                      <w:szCs w:val="26"/>
                                    </w:rPr>
                                  </w:pPr>
                                  <w:r>
                                    <w:rPr>
                                      <w:noProof/>
                                    </w:rPr>
                                    <w:drawing>
                                      <wp:inline distT="0" distB="0" distL="0" distR="0" wp14:anchorId="43A90750" wp14:editId="468A63ED">
                                        <wp:extent cx="1007745" cy="1007745"/>
                                        <wp:effectExtent l="0" t="0" r="1905" b="1905"/>
                                        <wp:docPr id="1159463397" name="Picture 115946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7745" cy="1007745"/>
                                                </a:xfrm>
                                                <a:prstGeom prst="rect">
                                                  <a:avLst/>
                                                </a:prstGeom>
                                                <a:noFill/>
                                                <a:ln>
                                                  <a:noFill/>
                                                </a:ln>
                                              </pic:spPr>
                                            </pic:pic>
                                          </a:graphicData>
                                        </a:graphic>
                                      </wp:inline>
                                    </w:drawing>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6F21F" id="Text Box 2" o:spid="_x0000_s1027" type="#_x0000_t202" style="position:absolute;margin-left:.2pt;margin-top:20.1pt;width:96.15pt;height: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" filled="f" stroked="f" strokeweight=".5pt">
                      <v:textbox inset=",7.2pt,,0">
                        <w:txbxContent>
                          <w:p w14:paraId="7F107D27" w14:textId="6B158C0C" w:rsidR="00D66F47" w:rsidRDefault="00D66F47">
                            <w:pPr>
                              <w:rPr>
                                <w:caps/>
                                <w:color w:val="024F75" w:themeColor="accent1"/>
                                <w:sz w:val="26"/>
                                <w:szCs w:val="26"/>
                              </w:rPr>
                            </w:pPr>
                            <w:r>
                              <w:rPr>
                                <w:noProof/>
                              </w:rPr>
                              <w:drawing>
                                <wp:inline distT="0" distB="0" distL="0" distR="0" wp14:anchorId="43A90750" wp14:editId="468A63ED">
                                  <wp:extent cx="1007745" cy="1007745"/>
                                  <wp:effectExtent l="0" t="0" r="1905" b="1905"/>
                                  <wp:docPr id="1159463397" name="Picture 115946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7745" cy="1007745"/>
                                          </a:xfrm>
                                          <a:prstGeom prst="rect">
                                            <a:avLst/>
                                          </a:prstGeom>
                                          <a:noFill/>
                                          <a:ln>
                                            <a:noFill/>
                                          </a:ln>
                                        </pic:spPr>
                                      </pic:pic>
                                    </a:graphicData>
                                  </a:graphic>
                                </wp:inline>
                              </w:drawing>
                            </w:r>
                          </w:p>
                        </w:txbxContent>
                      </v:textbox>
                      <w10:wrap type="square"/>
                    </v:shape>
                  </w:pict>
                </mc:Fallback>
              </mc:AlternateContent>
            </w:r>
          </w:p>
        </w:tc>
      </w:tr>
      <w:tr w:rsidR="00D077E9" w14:paraId="73A3522A" w14:textId="77777777" w:rsidTr="00D41C31">
        <w:trPr>
          <w:trHeight w:val="2978"/>
        </w:trPr>
        <w:tc>
          <w:tcPr>
            <w:tcW w:w="5347" w:type="dxa"/>
            <w:tcBorders>
              <w:top w:val="nil"/>
              <w:left w:val="nil"/>
              <w:bottom w:val="nil"/>
              <w:right w:val="nil"/>
            </w:tcBorders>
          </w:tcPr>
          <w:sdt>
            <w:sdtPr>
              <w:id w:val="1080870105"/>
              <w:placeholder>
                <w:docPart w:val="4F90DC0C445A4F68A0F4B402802C3889"/>
              </w:placeholder>
              <w15:appearance w15:val="hidden"/>
            </w:sdtPr>
            <w:sdtContent>
              <w:p w14:paraId="3CCCDB27" w14:textId="74EF96B3"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C90666">
                  <w:rPr>
                    <w:rStyle w:val="SubtitleChar"/>
                    <w:b w:val="0"/>
                    <w:noProof/>
                  </w:rPr>
                  <w:t>June 19</w:t>
                </w:r>
                <w:r w:rsidRPr="00D86945">
                  <w:rPr>
                    <w:rStyle w:val="SubtitleChar"/>
                    <w:b w:val="0"/>
                  </w:rPr>
                  <w:fldChar w:fldCharType="end"/>
                </w:r>
              </w:p>
            </w:sdtContent>
          </w:sdt>
          <w:p w14:paraId="1A0039F7"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F05110C" wp14:editId="306BE495">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98B3B0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15BC878F" w14:textId="77777777" w:rsidR="00D077E9" w:rsidRDefault="00D077E9" w:rsidP="00D077E9">
            <w:pPr>
              <w:rPr>
                <w:noProof/>
                <w:sz w:val="10"/>
                <w:szCs w:val="10"/>
              </w:rPr>
            </w:pPr>
          </w:p>
          <w:p w14:paraId="7CA92FB8" w14:textId="77777777" w:rsidR="00D077E9" w:rsidRDefault="00D077E9" w:rsidP="00D077E9">
            <w:pPr>
              <w:rPr>
                <w:noProof/>
                <w:sz w:val="10"/>
                <w:szCs w:val="10"/>
              </w:rPr>
            </w:pPr>
          </w:p>
          <w:p w14:paraId="01989D95" w14:textId="12DABCF6" w:rsidR="00D077E9" w:rsidRDefault="00000000" w:rsidP="00D077E9">
            <w:sdt>
              <w:sdtPr>
                <w:id w:val="-1740469667"/>
                <w:placeholder>
                  <w:docPart w:val="912E87AF3D5B45EC957D2852470E0B36"/>
                </w:placeholder>
                <w15:appearance w15:val="hidden"/>
              </w:sdtPr>
              <w:sdtContent>
                <w:r w:rsidR="00704A7B">
                  <w:t>Presented to you by:</w:t>
                </w:r>
              </w:sdtContent>
            </w:sdt>
          </w:p>
          <w:p w14:paraId="56E21ACB" w14:textId="16EF82BD" w:rsidR="00D077E9" w:rsidRDefault="00D077E9" w:rsidP="00D077E9">
            <w:r w:rsidRPr="00B231E5">
              <w:t>Authored by:</w:t>
            </w:r>
            <w:r>
              <w:t xml:space="preserve"> </w:t>
            </w:r>
            <w:sdt>
              <w:sdtPr>
                <w:alias w:val="Your Name"/>
                <w:tag w:val="Your Name"/>
                <w:id w:val="-180584491"/>
                <w:placeholder>
                  <w:docPart w:val="E3A53DA6E2B04492806631F625FFF092"/>
                </w:placeholder>
                <w:dataBinding w:prefixMappings="xmlns:ns0='http://schemas.microsoft.com/office/2006/coverPageProps' " w:xpath="/ns0:CoverPageProperties[1]/ns0:CompanyFax[1]" w:storeItemID="{55AF091B-3C7A-41E3-B477-F2FDAA23CFDA}"/>
                <w15:appearance w15:val="hidden"/>
                <w:text w:multiLine="1"/>
              </w:sdtPr>
              <w:sdtContent>
                <w:r w:rsidR="00ED14DC">
                  <w:br/>
                  <w:t>Aseem Anand</w:t>
                </w:r>
                <w:r w:rsidR="00ED14DC">
                  <w:br/>
                  <w:t>Aman Anand</w:t>
                </w:r>
                <w:r w:rsidR="00ED14DC">
                  <w:br/>
                  <w:t>Chalavadi Pranav</w:t>
                </w:r>
                <w:r w:rsidR="00ED14DC">
                  <w:br/>
                  <w:t>Luvkush Kumar</w:t>
                </w:r>
                <w:r w:rsidR="00ED14DC">
                  <w:br/>
                  <w:t>Veerain Sood</w:t>
                </w:r>
                <w:r w:rsidR="00ED14DC">
                  <w:br/>
                </w:r>
              </w:sdtContent>
            </w:sdt>
          </w:p>
          <w:p w14:paraId="3B2ACA65" w14:textId="77777777" w:rsidR="00D077E9" w:rsidRPr="00D86945" w:rsidRDefault="00D077E9" w:rsidP="00D077E9">
            <w:pPr>
              <w:rPr>
                <w:noProof/>
                <w:sz w:val="10"/>
                <w:szCs w:val="10"/>
              </w:rPr>
            </w:pPr>
          </w:p>
        </w:tc>
      </w:tr>
    </w:tbl>
    <w:p w14:paraId="7EED8E80" w14:textId="472AA40F" w:rsidR="004D3851" w:rsidRDefault="00D077E9" w:rsidP="00C40BE6">
      <w:pPr>
        <w:spacing w:after="200"/>
      </w:pPr>
      <w:r>
        <w:rPr>
          <w:noProof/>
        </w:rPr>
        <mc:AlternateContent>
          <mc:Choice Requires="wps">
            <w:drawing>
              <wp:anchor distT="0" distB="0" distL="114300" distR="114300" simplePos="0" relativeHeight="251658240" behindDoc="1" locked="0" layoutInCell="1" allowOverlap="1" wp14:anchorId="67C04C87" wp14:editId="3681A87F">
                <wp:simplePos x="0" y="0"/>
                <wp:positionH relativeFrom="page">
                  <wp:align>left</wp:align>
                </wp:positionH>
                <wp:positionV relativeFrom="page">
                  <wp:align>bottom</wp:align>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5BCDFC" id="Rectangle 2" o:spid="_x0000_s1026" alt="colored rectangle" style="position:absolute;margin-left:0;margin-top:0;width:611.1pt;height:265.7pt;z-index:-251658240;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" fillcolor="#34aba2 [3206]" stroked="f" strokeweight="2pt">
                <w10:wrap anchorx="page" anchory="page"/>
              </v:rect>
            </w:pict>
          </mc:Fallback>
        </mc:AlternateContent>
      </w:r>
    </w:p>
    <w:p w14:paraId="66A1CCFD" w14:textId="77777777" w:rsidR="00C40BE6" w:rsidRDefault="00C40BE6" w:rsidP="00C40BE6">
      <w:pPr>
        <w:spacing w:after="200"/>
      </w:pPr>
    </w:p>
    <w:p w14:paraId="476A3E49" w14:textId="5147CEDD" w:rsidR="00C40BE6" w:rsidRDefault="00C40BE6" w:rsidP="00C40BE6">
      <w:pPr>
        <w:spacing w:after="200"/>
      </w:pPr>
    </w:p>
    <w:p w14:paraId="4AD7E221" w14:textId="77777777" w:rsidR="00C40BE6" w:rsidRDefault="00C40BE6">
      <w:pPr>
        <w:spacing w:after="200"/>
      </w:pPr>
      <w:r>
        <w:br w:type="page"/>
      </w:r>
    </w:p>
    <w:p w14:paraId="570AF0C4" w14:textId="7B0012A2" w:rsidR="00C40BE6" w:rsidRDefault="00085605" w:rsidP="00C40BE6">
      <w:pPr>
        <w:pStyle w:val="Heading1"/>
      </w:pPr>
      <w:r>
        <w:lastRenderedPageBreak/>
        <w:t>Our Team and their contribution</w:t>
      </w:r>
      <w:r w:rsidR="00C40BE6">
        <w:t>:</w:t>
      </w:r>
    </w:p>
    <w:p w14:paraId="4C69D447" w14:textId="1F3D919F" w:rsidR="00C40BE6" w:rsidRDefault="00C40BE6" w:rsidP="00C40BE6">
      <w:pPr>
        <w:pStyle w:val="Heading1"/>
        <w:rPr>
          <w:sz w:val="36"/>
          <w:szCs w:val="36"/>
        </w:rPr>
      </w:pPr>
      <w:r w:rsidRPr="00C40BE6">
        <w:rPr>
          <w:sz w:val="36"/>
          <w:szCs w:val="36"/>
        </w:rPr>
        <w:t>Aseem Anand: Interpreter class, Function class, Environment class, Callable class ,Resolver class, Abstract syntax tree debugging, Expression</w:t>
      </w:r>
      <w:r>
        <w:rPr>
          <w:sz w:val="36"/>
          <w:szCs w:val="36"/>
        </w:rPr>
        <w:t xml:space="preserve"> class additions and debugging, Token class debugging,</w:t>
      </w:r>
      <w:r w:rsidR="006D523E">
        <w:rPr>
          <w:sz w:val="36"/>
          <w:szCs w:val="36"/>
        </w:rPr>
        <w:t xml:space="preserve"> </w:t>
      </w:r>
      <w:r>
        <w:rPr>
          <w:sz w:val="36"/>
          <w:szCs w:val="36"/>
        </w:rPr>
        <w:t xml:space="preserve">If else debugging, for loops debugging, while loops debugging, </w:t>
      </w:r>
    </w:p>
    <w:p w14:paraId="6F5E6409" w14:textId="39EF4421" w:rsidR="00C40BE6" w:rsidRPr="00C40BE6" w:rsidRDefault="0091156B" w:rsidP="00C40BE6">
      <w:pPr>
        <w:pStyle w:val="Heading1"/>
        <w:rPr>
          <w:sz w:val="36"/>
          <w:szCs w:val="36"/>
        </w:rPr>
      </w:pPr>
      <w:r>
        <w:rPr>
          <w:sz w:val="36"/>
          <w:szCs w:val="36"/>
        </w:rPr>
        <w:t>General debugging.</w:t>
      </w:r>
    </w:p>
    <w:p w14:paraId="3DD28BBE" w14:textId="4CC329D1" w:rsidR="00C40BE6" w:rsidRDefault="00C40BE6" w:rsidP="00C40BE6">
      <w:pPr>
        <w:spacing w:after="200"/>
        <w:rPr>
          <w:sz w:val="36"/>
          <w:szCs w:val="36"/>
        </w:rPr>
      </w:pPr>
      <w:r w:rsidRPr="00C40BE6">
        <w:rPr>
          <w:sz w:val="36"/>
          <w:szCs w:val="36"/>
        </w:rPr>
        <w:t>Veerain Sood: Main Class, Token Class , Scanner Implementation, Parser Class, Abstract Syntax Tree generation, Expression class, If else debugging, for loops debugging, while loop debugging ,</w:t>
      </w:r>
      <w:r w:rsidR="001D025C">
        <w:rPr>
          <w:sz w:val="36"/>
          <w:szCs w:val="36"/>
        </w:rPr>
        <w:t>Token class debu</w:t>
      </w:r>
      <w:r w:rsidR="006D523E">
        <w:rPr>
          <w:sz w:val="36"/>
          <w:szCs w:val="36"/>
        </w:rPr>
        <w:t>gging, general debugging.</w:t>
      </w:r>
    </w:p>
    <w:p w14:paraId="22C86351" w14:textId="4CB016A8" w:rsidR="00394B12" w:rsidRDefault="004E4DDA" w:rsidP="00C40BE6">
      <w:pPr>
        <w:spacing w:after="200"/>
        <w:rPr>
          <w:sz w:val="36"/>
          <w:szCs w:val="36"/>
        </w:rPr>
      </w:pPr>
      <w:r>
        <w:rPr>
          <w:sz w:val="36"/>
          <w:szCs w:val="36"/>
        </w:rPr>
        <w:t>A</w:t>
      </w:r>
      <w:r w:rsidR="00F36AE1">
        <w:rPr>
          <w:sz w:val="36"/>
          <w:szCs w:val="36"/>
        </w:rPr>
        <w:t>man</w:t>
      </w:r>
      <w:r>
        <w:rPr>
          <w:sz w:val="36"/>
          <w:szCs w:val="36"/>
        </w:rPr>
        <w:t xml:space="preserve"> Anand:</w:t>
      </w:r>
    </w:p>
    <w:p w14:paraId="42C0FB2D" w14:textId="5F202A7C" w:rsidR="004E4DDA" w:rsidRDefault="004E4DDA" w:rsidP="00C40BE6">
      <w:pPr>
        <w:spacing w:after="200"/>
        <w:rPr>
          <w:sz w:val="36"/>
          <w:szCs w:val="36"/>
        </w:rPr>
      </w:pPr>
      <w:r>
        <w:rPr>
          <w:sz w:val="36"/>
          <w:szCs w:val="36"/>
        </w:rPr>
        <w:t xml:space="preserve">AST Generation, Automatic AST generator, Rust </w:t>
      </w:r>
      <w:r w:rsidR="00F36AE1">
        <w:rPr>
          <w:sz w:val="36"/>
          <w:szCs w:val="36"/>
        </w:rPr>
        <w:t>Info, Debugging</w:t>
      </w:r>
    </w:p>
    <w:p w14:paraId="03F3E4E2" w14:textId="133C3500" w:rsidR="00F36AE1" w:rsidRDefault="00F36AE1" w:rsidP="00F36AE1">
      <w:pPr>
        <w:spacing w:after="200"/>
        <w:rPr>
          <w:sz w:val="36"/>
          <w:szCs w:val="36"/>
        </w:rPr>
      </w:pPr>
      <w:r>
        <w:rPr>
          <w:sz w:val="36"/>
          <w:szCs w:val="36"/>
        </w:rPr>
        <w:t>Luvkush Kumar:</w:t>
      </w:r>
    </w:p>
    <w:p w14:paraId="3EA0594A" w14:textId="6145AECB" w:rsidR="00F36AE1" w:rsidRDefault="00F36AE1" w:rsidP="00F36AE1">
      <w:pPr>
        <w:spacing w:after="200"/>
        <w:rPr>
          <w:sz w:val="36"/>
          <w:szCs w:val="36"/>
        </w:rPr>
      </w:pPr>
      <w:r>
        <w:rPr>
          <w:sz w:val="36"/>
          <w:szCs w:val="36"/>
        </w:rPr>
        <w:t xml:space="preserve">Rust Info, </w:t>
      </w:r>
      <w:r w:rsidR="00FC6A2C">
        <w:rPr>
          <w:sz w:val="36"/>
          <w:szCs w:val="36"/>
        </w:rPr>
        <w:t xml:space="preserve">Code </w:t>
      </w:r>
      <w:r>
        <w:rPr>
          <w:sz w:val="36"/>
          <w:szCs w:val="36"/>
        </w:rPr>
        <w:t>Debugging</w:t>
      </w:r>
      <w:r w:rsidR="00FC6A2C">
        <w:rPr>
          <w:sz w:val="36"/>
          <w:szCs w:val="36"/>
        </w:rPr>
        <w:t>, and Knowledge Collection.</w:t>
      </w:r>
    </w:p>
    <w:p w14:paraId="6AC3763C" w14:textId="4B79D8B7" w:rsidR="00F36AE1" w:rsidRDefault="00034672" w:rsidP="00F36AE1">
      <w:pPr>
        <w:spacing w:after="200"/>
        <w:rPr>
          <w:sz w:val="36"/>
          <w:szCs w:val="36"/>
        </w:rPr>
      </w:pPr>
      <w:r>
        <w:rPr>
          <w:sz w:val="36"/>
          <w:szCs w:val="36"/>
        </w:rPr>
        <w:t>Pranav</w:t>
      </w:r>
      <w:r w:rsidR="00F36AE1">
        <w:rPr>
          <w:sz w:val="36"/>
          <w:szCs w:val="36"/>
        </w:rPr>
        <w:t>:</w:t>
      </w:r>
    </w:p>
    <w:p w14:paraId="7A21DE6B" w14:textId="4129AA43" w:rsidR="00041D9B" w:rsidRDefault="003410F7" w:rsidP="00F36AE1">
      <w:pPr>
        <w:spacing w:after="200"/>
        <w:rPr>
          <w:sz w:val="36"/>
          <w:szCs w:val="36"/>
        </w:rPr>
      </w:pPr>
      <w:r>
        <w:rPr>
          <w:sz w:val="36"/>
          <w:szCs w:val="36"/>
        </w:rPr>
        <w:t>Debugging Rust Info.</w:t>
      </w:r>
    </w:p>
    <w:p w14:paraId="6724EFA2" w14:textId="77777777" w:rsidR="00F36AE1" w:rsidRPr="00C40BE6" w:rsidRDefault="00F36AE1" w:rsidP="00C40BE6">
      <w:pPr>
        <w:spacing w:after="200"/>
        <w:rPr>
          <w:sz w:val="36"/>
          <w:szCs w:val="36"/>
        </w:rPr>
      </w:pPr>
    </w:p>
    <w:p w14:paraId="0F995081" w14:textId="77777777" w:rsidR="00C40BE6" w:rsidRPr="00C40BE6" w:rsidRDefault="00C40BE6" w:rsidP="00C40BE6">
      <w:pPr>
        <w:spacing w:after="200"/>
      </w:pPr>
    </w:p>
    <w:tbl>
      <w:tblPr>
        <w:tblW w:w="9999" w:type="dxa"/>
        <w:tblInd w:w="40" w:type="dxa"/>
        <w:tblCellMar>
          <w:left w:w="0" w:type="dxa"/>
          <w:right w:w="0" w:type="dxa"/>
        </w:tblCellMar>
        <w:tblLook w:val="0000" w:firstRow="0" w:lastRow="0" w:firstColumn="0" w:lastColumn="0" w:noHBand="0" w:noVBand="0"/>
      </w:tblPr>
      <w:tblGrid>
        <w:gridCol w:w="9999"/>
      </w:tblGrid>
      <w:tr w:rsidR="00D077E9" w14:paraId="1C089B79" w14:textId="77777777" w:rsidTr="00640C2B">
        <w:trPr>
          <w:trHeight w:val="14386"/>
        </w:trPr>
        <w:tc>
          <w:tcPr>
            <w:tcW w:w="9999" w:type="dxa"/>
          </w:tcPr>
          <w:sdt>
            <w:sdtPr>
              <w:rPr>
                <w:rFonts w:eastAsiaTheme="minorEastAsia" w:cstheme="minorBidi"/>
                <w:b/>
                <w:sz w:val="28"/>
                <w:szCs w:val="22"/>
              </w:rPr>
              <w:id w:val="1660650702"/>
              <w:placeholder>
                <w:docPart w:val="A02A12D61ECB4F32961BBAB631E34A2A"/>
              </w:placeholder>
              <w15:dataBinding w:prefixMappings="xmlns:ns0='http://schemas.microsoft.com/temp/samples' " w:xpath="/ns0:employees[1]/ns0:employee[1]/ns0:CompanyName[1]" w:storeItemID="{00000000-0000-0000-0000-000000000000}"/>
              <w15:appearance w15:val="hidden"/>
            </w:sdtPr>
            <w:sdtContent>
              <w:p w14:paraId="642382AB" w14:textId="4D649A99" w:rsidR="00D077E9" w:rsidRDefault="00277F2B" w:rsidP="00DF027C">
                <w:pPr>
                  <w:pStyle w:val="Heading2"/>
                </w:pPr>
                <w:r>
                  <w:t>Please open it in vs code or any other editor of your choice:</w:t>
                </w:r>
              </w:p>
              <w:p w14:paraId="32E9BA7A" w14:textId="1F3A4B1C" w:rsidR="004557AC" w:rsidRPr="004557AC" w:rsidRDefault="004557AC" w:rsidP="004557AC">
                <w:r>
                  <w:t>Please open the inner most MYOWN folder and then open it</w:t>
                </w:r>
              </w:p>
            </w:sdtContent>
          </w:sdt>
          <w:p w14:paraId="4158CDBC" w14:textId="77777777" w:rsidR="00DF027C" w:rsidRDefault="00DF027C" w:rsidP="00DF027C"/>
          <w:p w14:paraId="2E2E4E30" w14:textId="191D3990" w:rsidR="005A7232" w:rsidRDefault="005A7232" w:rsidP="00DF027C">
            <w:r w:rsidRPr="005A7232">
              <w:rPr>
                <w:noProof/>
              </w:rPr>
              <w:drawing>
                <wp:inline distT="0" distB="0" distL="0" distR="0" wp14:anchorId="1136082E" wp14:editId="60E48F65">
                  <wp:extent cx="6309360" cy="3385185"/>
                  <wp:effectExtent l="0" t="0" r="0" b="5715"/>
                  <wp:docPr id="126839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95077" name=""/>
                          <pic:cNvPicPr/>
                        </pic:nvPicPr>
                        <pic:blipFill>
                          <a:blip r:embed="rId10"/>
                          <a:stretch>
                            <a:fillRect/>
                          </a:stretch>
                        </pic:blipFill>
                        <pic:spPr>
                          <a:xfrm>
                            <a:off x="0" y="0"/>
                            <a:ext cx="6309360" cy="3385185"/>
                          </a:xfrm>
                          <a:prstGeom prst="rect">
                            <a:avLst/>
                          </a:prstGeom>
                        </pic:spPr>
                      </pic:pic>
                    </a:graphicData>
                  </a:graphic>
                </wp:inline>
              </w:drawing>
            </w:r>
          </w:p>
          <w:p w14:paraId="21869A5E" w14:textId="61628C66" w:rsidR="005A7232" w:rsidRDefault="00A86B9B" w:rsidP="00DF027C">
            <w:r>
              <w:t>If you encounter(high chances are</w:t>
            </w:r>
            <w:r w:rsidR="00640C2B">
              <w:t xml:space="preserve">) that you </w:t>
            </w:r>
            <w:r>
              <w:t xml:space="preserve"> this error message then please follow the </w:t>
            </w:r>
            <w:r w:rsidR="00640C2B">
              <w:t>procedure mentioned below:</w:t>
            </w:r>
          </w:p>
          <w:p w14:paraId="6C23F34F" w14:textId="6EC7279B" w:rsidR="00517C73" w:rsidRDefault="00517C73" w:rsidP="00DF027C">
            <w:r>
              <w:t>1)</w:t>
            </w:r>
            <w:r>
              <w:rPr>
                <w:noProof/>
              </w:rPr>
              <w:t xml:space="preserve"> </w:t>
            </w:r>
            <w:r w:rsidR="00E775B1">
              <w:rPr>
                <w:noProof/>
              </w:rPr>
              <w:t>i</w:t>
            </w:r>
            <w:r w:rsidRPr="00517C73">
              <w:rPr>
                <w:noProof/>
              </w:rPr>
              <w:drawing>
                <wp:inline distT="0" distB="0" distL="0" distR="0" wp14:anchorId="1A3E839C" wp14:editId="6B4BC346">
                  <wp:extent cx="6309360" cy="1575435"/>
                  <wp:effectExtent l="0" t="0" r="0" b="5715"/>
                  <wp:docPr id="149768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89676" name=""/>
                          <pic:cNvPicPr/>
                        </pic:nvPicPr>
                        <pic:blipFill>
                          <a:blip r:embed="rId11"/>
                          <a:stretch>
                            <a:fillRect/>
                          </a:stretch>
                        </pic:blipFill>
                        <pic:spPr>
                          <a:xfrm>
                            <a:off x="0" y="0"/>
                            <a:ext cx="6309360" cy="1575435"/>
                          </a:xfrm>
                          <a:prstGeom prst="rect">
                            <a:avLst/>
                          </a:prstGeom>
                        </pic:spPr>
                      </pic:pic>
                    </a:graphicData>
                  </a:graphic>
                </wp:inline>
              </w:drawing>
            </w:r>
          </w:p>
          <w:p w14:paraId="69C9B9C7" w14:textId="369704B5" w:rsidR="0018779F" w:rsidRDefault="00F175D6" w:rsidP="00DF027C">
            <w:r>
              <w:t xml:space="preserve">In the main file change this directory to </w:t>
            </w:r>
            <w:r w:rsidR="0018779F">
              <w:t>your own directory(place the link of text.txt</w:t>
            </w:r>
            <w:r w:rsidR="00811CA2">
              <w:t>)</w:t>
            </w:r>
          </w:p>
          <w:p w14:paraId="6C254E21" w14:textId="26BB2DCB" w:rsidR="004623A1" w:rsidRDefault="004623A1" w:rsidP="004623A1">
            <w:pPr>
              <w:pStyle w:val="Header"/>
            </w:pPr>
            <w:r>
              <w:t>-----------------------------------------------XXXXXXXXXX--------------------------------------------------</w:t>
            </w:r>
          </w:p>
          <w:p w14:paraId="11A1F9AB" w14:textId="77777777" w:rsidR="004623A1" w:rsidRDefault="004623A1" w:rsidP="004623A1">
            <w:pPr>
              <w:pStyle w:val="Header"/>
            </w:pPr>
          </w:p>
          <w:p w14:paraId="5DA558C5" w14:textId="52728E01" w:rsidR="004623A1" w:rsidRDefault="004623A1" w:rsidP="004623A1">
            <w:pPr>
              <w:pStyle w:val="Header"/>
            </w:pPr>
            <w:r>
              <w:t>ReadMe:</w:t>
            </w:r>
          </w:p>
          <w:p w14:paraId="1D58BD48" w14:textId="77777777" w:rsidR="004623A1" w:rsidRDefault="004623A1" w:rsidP="004623A1">
            <w:pPr>
              <w:pStyle w:val="Header"/>
            </w:pPr>
          </w:p>
          <w:p w14:paraId="01D8365D" w14:textId="147B9549" w:rsidR="004623A1" w:rsidRDefault="004562A4" w:rsidP="004623A1">
            <w:pPr>
              <w:pStyle w:val="Header"/>
            </w:pPr>
            <w:r>
              <w:t>Lets fire that dragon up!!:</w:t>
            </w:r>
          </w:p>
          <w:p w14:paraId="73600CA8" w14:textId="57ABBF5C" w:rsidR="004562A4" w:rsidRDefault="00727DDF" w:rsidP="004623A1">
            <w:pPr>
              <w:pStyle w:val="Header"/>
            </w:pPr>
            <w:r>
              <w:lastRenderedPageBreak/>
              <w:t>Here is a test code:</w:t>
            </w:r>
          </w:p>
          <w:p w14:paraId="73739867" w14:textId="77777777" w:rsidR="00426406" w:rsidRDefault="00426406" w:rsidP="00426406">
            <w:pPr>
              <w:pStyle w:val="Header"/>
            </w:pPr>
            <w:r>
              <w:t xml:space="preserve">fn main() </w:t>
            </w:r>
          </w:p>
          <w:p w14:paraId="34AA95CA" w14:textId="77777777" w:rsidR="00426406" w:rsidRDefault="00426406" w:rsidP="00426406">
            <w:pPr>
              <w:pStyle w:val="Header"/>
            </w:pPr>
            <w:r>
              <w:t>{</w:t>
            </w:r>
          </w:p>
          <w:p w14:paraId="0F412F4B" w14:textId="77777777" w:rsidR="00426406" w:rsidRDefault="00426406" w:rsidP="00426406">
            <w:pPr>
              <w:pStyle w:val="Header"/>
            </w:pPr>
            <w:r>
              <w:t xml:space="preserve">    let mut a=1;</w:t>
            </w:r>
          </w:p>
          <w:p w14:paraId="52BFF99B" w14:textId="77777777" w:rsidR="00426406" w:rsidRDefault="00426406" w:rsidP="00426406">
            <w:pPr>
              <w:pStyle w:val="Header"/>
            </w:pPr>
            <w:r>
              <w:t xml:space="preserve">    let mut b=2;</w:t>
            </w:r>
          </w:p>
          <w:p w14:paraId="29D79357" w14:textId="77777777" w:rsidR="00426406" w:rsidRDefault="00426406" w:rsidP="00426406">
            <w:pPr>
              <w:pStyle w:val="Header"/>
            </w:pPr>
            <w:r>
              <w:t xml:space="preserve">    for(i=0;i&lt;10;i=i+1)</w:t>
            </w:r>
          </w:p>
          <w:p w14:paraId="4E3C36E3" w14:textId="77777777" w:rsidR="00426406" w:rsidRDefault="00426406" w:rsidP="00426406">
            <w:pPr>
              <w:pStyle w:val="Header"/>
            </w:pPr>
            <w:r>
              <w:t xml:space="preserve">    {</w:t>
            </w:r>
          </w:p>
          <w:p w14:paraId="77128AD6" w14:textId="77777777" w:rsidR="00426406" w:rsidRDefault="00426406" w:rsidP="00426406">
            <w:pPr>
              <w:pStyle w:val="Header"/>
            </w:pPr>
            <w:r>
              <w:t xml:space="preserve">        a=a+1;</w:t>
            </w:r>
          </w:p>
          <w:p w14:paraId="1D6534EC" w14:textId="77777777" w:rsidR="00426406" w:rsidRDefault="00426406" w:rsidP="00426406">
            <w:pPr>
              <w:pStyle w:val="Header"/>
            </w:pPr>
            <w:r>
              <w:t xml:space="preserve">        b=b+1;</w:t>
            </w:r>
          </w:p>
          <w:p w14:paraId="4EABFAE7" w14:textId="77777777" w:rsidR="00426406" w:rsidRDefault="00426406" w:rsidP="00426406">
            <w:pPr>
              <w:pStyle w:val="Header"/>
            </w:pPr>
            <w:r>
              <w:t xml:space="preserve">        if a&lt;5</w:t>
            </w:r>
          </w:p>
          <w:p w14:paraId="36C56076" w14:textId="77777777" w:rsidR="00426406" w:rsidRDefault="00426406" w:rsidP="00426406">
            <w:pPr>
              <w:pStyle w:val="Header"/>
            </w:pPr>
            <w:r>
              <w:t xml:space="preserve">        {</w:t>
            </w:r>
          </w:p>
          <w:p w14:paraId="4D1261F6" w14:textId="77777777" w:rsidR="00426406" w:rsidRDefault="00426406" w:rsidP="00426406">
            <w:pPr>
              <w:pStyle w:val="Header"/>
            </w:pPr>
            <w:r>
              <w:t xml:space="preserve">            print!("a=");</w:t>
            </w:r>
          </w:p>
          <w:p w14:paraId="55450510" w14:textId="77777777" w:rsidR="00426406" w:rsidRDefault="00426406" w:rsidP="00426406">
            <w:pPr>
              <w:pStyle w:val="Header"/>
            </w:pPr>
            <w:r>
              <w:t xml:space="preserve">            print!(a);</w:t>
            </w:r>
          </w:p>
          <w:p w14:paraId="53E029D4" w14:textId="77777777" w:rsidR="00426406" w:rsidRDefault="00426406" w:rsidP="00426406">
            <w:pPr>
              <w:pStyle w:val="Header"/>
            </w:pPr>
            <w:r>
              <w:t xml:space="preserve">        }</w:t>
            </w:r>
          </w:p>
          <w:p w14:paraId="59B17CE3" w14:textId="77777777" w:rsidR="00426406" w:rsidRDefault="00426406" w:rsidP="00426406">
            <w:pPr>
              <w:pStyle w:val="Header"/>
            </w:pPr>
            <w:r>
              <w:t xml:space="preserve">        else</w:t>
            </w:r>
          </w:p>
          <w:p w14:paraId="0910E643" w14:textId="77777777" w:rsidR="00426406" w:rsidRDefault="00426406" w:rsidP="00426406">
            <w:pPr>
              <w:pStyle w:val="Header"/>
            </w:pPr>
            <w:r>
              <w:t xml:space="preserve">        {</w:t>
            </w:r>
          </w:p>
          <w:p w14:paraId="685E4AFD" w14:textId="77777777" w:rsidR="00426406" w:rsidRDefault="00426406" w:rsidP="00426406">
            <w:pPr>
              <w:pStyle w:val="Header"/>
            </w:pPr>
            <w:r>
              <w:t xml:space="preserve">            print!("b=");</w:t>
            </w:r>
          </w:p>
          <w:p w14:paraId="046FC406" w14:textId="77777777" w:rsidR="00426406" w:rsidRDefault="00426406" w:rsidP="00426406">
            <w:pPr>
              <w:pStyle w:val="Header"/>
            </w:pPr>
            <w:r>
              <w:t xml:space="preserve">            print!(b);</w:t>
            </w:r>
          </w:p>
          <w:p w14:paraId="4EBFD42C" w14:textId="77777777" w:rsidR="00426406" w:rsidRDefault="00426406" w:rsidP="00426406">
            <w:pPr>
              <w:pStyle w:val="Header"/>
            </w:pPr>
            <w:r>
              <w:t xml:space="preserve">        }</w:t>
            </w:r>
          </w:p>
          <w:p w14:paraId="303B8C74" w14:textId="77777777" w:rsidR="00426406" w:rsidRDefault="00426406" w:rsidP="00426406">
            <w:pPr>
              <w:pStyle w:val="Header"/>
            </w:pPr>
            <w:r>
              <w:t xml:space="preserve">    }</w:t>
            </w:r>
          </w:p>
          <w:p w14:paraId="77880A44" w14:textId="77777777" w:rsidR="00426406" w:rsidRDefault="00426406" w:rsidP="00426406">
            <w:pPr>
              <w:pStyle w:val="Header"/>
            </w:pPr>
            <w:r>
              <w:t xml:space="preserve">    let mut j=0;</w:t>
            </w:r>
          </w:p>
          <w:p w14:paraId="38FEC186" w14:textId="77777777" w:rsidR="00426406" w:rsidRDefault="00426406" w:rsidP="00426406">
            <w:pPr>
              <w:pStyle w:val="Header"/>
            </w:pPr>
            <w:r>
              <w:t xml:space="preserve">    while j&lt;10</w:t>
            </w:r>
          </w:p>
          <w:p w14:paraId="2052FE09" w14:textId="77777777" w:rsidR="00426406" w:rsidRDefault="00426406" w:rsidP="00426406">
            <w:pPr>
              <w:pStyle w:val="Header"/>
            </w:pPr>
            <w:r>
              <w:t xml:space="preserve">    {</w:t>
            </w:r>
          </w:p>
          <w:p w14:paraId="2AE85645" w14:textId="77777777" w:rsidR="00426406" w:rsidRDefault="00426406" w:rsidP="00426406">
            <w:pPr>
              <w:pStyle w:val="Header"/>
            </w:pPr>
            <w:r>
              <w:t xml:space="preserve">        if j&lt;=5</w:t>
            </w:r>
          </w:p>
          <w:p w14:paraId="2E4254FB" w14:textId="77777777" w:rsidR="00426406" w:rsidRDefault="00426406" w:rsidP="00426406">
            <w:pPr>
              <w:pStyle w:val="Header"/>
            </w:pPr>
            <w:r>
              <w:t xml:space="preserve">        {</w:t>
            </w:r>
          </w:p>
          <w:p w14:paraId="41C2F8B3" w14:textId="77777777" w:rsidR="00426406" w:rsidRDefault="00426406" w:rsidP="00426406">
            <w:pPr>
              <w:pStyle w:val="Header"/>
            </w:pPr>
            <w:r>
              <w:t xml:space="preserve">            print!("I am Aseem anand");</w:t>
            </w:r>
          </w:p>
          <w:p w14:paraId="6FCBCADC" w14:textId="77777777" w:rsidR="00426406" w:rsidRDefault="00426406" w:rsidP="00426406">
            <w:pPr>
              <w:pStyle w:val="Header"/>
            </w:pPr>
            <w:r>
              <w:t xml:space="preserve">        }</w:t>
            </w:r>
          </w:p>
          <w:p w14:paraId="78323FF9" w14:textId="77777777" w:rsidR="00426406" w:rsidRDefault="00426406" w:rsidP="00426406">
            <w:pPr>
              <w:pStyle w:val="Header"/>
            </w:pPr>
            <w:r>
              <w:t xml:space="preserve">        else</w:t>
            </w:r>
          </w:p>
          <w:p w14:paraId="3ACD1C95" w14:textId="77777777" w:rsidR="00426406" w:rsidRDefault="00426406" w:rsidP="00426406">
            <w:pPr>
              <w:pStyle w:val="Header"/>
            </w:pPr>
            <w:r>
              <w:t xml:space="preserve">        {</w:t>
            </w:r>
          </w:p>
          <w:p w14:paraId="69CE53F9" w14:textId="77777777" w:rsidR="00426406" w:rsidRDefault="00426406" w:rsidP="00426406">
            <w:pPr>
              <w:pStyle w:val="Header"/>
            </w:pPr>
            <w:r>
              <w:t xml:space="preserve">            print!("I am Aman anand");</w:t>
            </w:r>
          </w:p>
          <w:p w14:paraId="2B785B1D" w14:textId="77777777" w:rsidR="00426406" w:rsidRDefault="00426406" w:rsidP="00426406">
            <w:pPr>
              <w:pStyle w:val="Header"/>
            </w:pPr>
            <w:r>
              <w:t xml:space="preserve">        }</w:t>
            </w:r>
          </w:p>
          <w:p w14:paraId="434C3157" w14:textId="77777777" w:rsidR="00426406" w:rsidRDefault="00426406" w:rsidP="00426406">
            <w:pPr>
              <w:pStyle w:val="Header"/>
            </w:pPr>
            <w:r>
              <w:t xml:space="preserve">        j=j+1;</w:t>
            </w:r>
          </w:p>
          <w:p w14:paraId="5D0DAD39" w14:textId="77777777" w:rsidR="00426406" w:rsidRDefault="00426406" w:rsidP="00426406">
            <w:pPr>
              <w:pStyle w:val="Header"/>
            </w:pPr>
            <w:r>
              <w:t xml:space="preserve">    }</w:t>
            </w:r>
          </w:p>
          <w:p w14:paraId="70BB3CA5" w14:textId="77777777" w:rsidR="00426406" w:rsidRDefault="00426406" w:rsidP="00426406">
            <w:pPr>
              <w:pStyle w:val="Header"/>
            </w:pPr>
            <w:r>
              <w:lastRenderedPageBreak/>
              <w:t>}</w:t>
            </w:r>
          </w:p>
          <w:p w14:paraId="0DA0A9AF" w14:textId="5A127715" w:rsidR="00727DDF" w:rsidRDefault="00426406" w:rsidP="00426406">
            <w:pPr>
              <w:pStyle w:val="Header"/>
            </w:pPr>
            <w:r>
              <w:t>main();</w:t>
            </w:r>
          </w:p>
          <w:p w14:paraId="37992392" w14:textId="77777777" w:rsidR="004623A1" w:rsidRDefault="004623A1" w:rsidP="004623A1">
            <w:pPr>
              <w:pStyle w:val="Header"/>
            </w:pPr>
          </w:p>
          <w:p w14:paraId="4FE4868F" w14:textId="77777777" w:rsidR="004623A1" w:rsidRDefault="001E3FB0" w:rsidP="00DF027C">
            <w:pPr>
              <w:pStyle w:val="Content"/>
              <w:rPr>
                <w:b/>
                <w:bCs/>
                <w:szCs w:val="28"/>
              </w:rPr>
            </w:pPr>
            <w:r>
              <w:rPr>
                <w:b/>
                <w:bCs/>
                <w:szCs w:val="28"/>
              </w:rPr>
              <w:t>output :</w:t>
            </w:r>
          </w:p>
          <w:p w14:paraId="33E1B6E2" w14:textId="25130231" w:rsidR="007015CA" w:rsidRDefault="0066778D" w:rsidP="00862653">
            <w:pPr>
              <w:pStyle w:val="Content"/>
              <w:rPr>
                <w:b/>
                <w:bCs/>
                <w:szCs w:val="28"/>
              </w:rPr>
            </w:pPr>
            <w:r w:rsidRPr="0066778D">
              <w:rPr>
                <w:b/>
                <w:bCs/>
                <w:noProof/>
                <w:szCs w:val="28"/>
              </w:rPr>
              <w:drawing>
                <wp:inline distT="0" distB="0" distL="0" distR="0" wp14:anchorId="6547D4DC" wp14:editId="0FBDEB91">
                  <wp:extent cx="3977985" cy="5090601"/>
                  <wp:effectExtent l="0" t="0" r="3810" b="0"/>
                  <wp:docPr id="169053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32346" name=""/>
                          <pic:cNvPicPr/>
                        </pic:nvPicPr>
                        <pic:blipFill>
                          <a:blip r:embed="rId12"/>
                          <a:stretch>
                            <a:fillRect/>
                          </a:stretch>
                        </pic:blipFill>
                        <pic:spPr>
                          <a:xfrm>
                            <a:off x="0" y="0"/>
                            <a:ext cx="3977985" cy="5090601"/>
                          </a:xfrm>
                          <a:prstGeom prst="rect">
                            <a:avLst/>
                          </a:prstGeom>
                        </pic:spPr>
                      </pic:pic>
                    </a:graphicData>
                  </a:graphic>
                </wp:inline>
              </w:drawing>
            </w:r>
          </w:p>
          <w:p w14:paraId="4C0D9589" w14:textId="77777777" w:rsidR="007015CA" w:rsidRDefault="007015CA" w:rsidP="00862653">
            <w:pPr>
              <w:pStyle w:val="Content"/>
              <w:rPr>
                <w:b/>
                <w:bCs/>
                <w:szCs w:val="28"/>
              </w:rPr>
            </w:pPr>
            <w:r>
              <w:rPr>
                <w:b/>
                <w:bCs/>
                <w:szCs w:val="28"/>
              </w:rPr>
              <w:t>Example 2:</w:t>
            </w:r>
          </w:p>
          <w:p w14:paraId="23BE66E8" w14:textId="77777777" w:rsidR="007015CA" w:rsidRPr="007015CA" w:rsidRDefault="007015CA" w:rsidP="007015CA">
            <w:pPr>
              <w:pStyle w:val="Content"/>
              <w:rPr>
                <w:b/>
                <w:bCs/>
                <w:szCs w:val="28"/>
              </w:rPr>
            </w:pPr>
            <w:r w:rsidRPr="007015CA">
              <w:rPr>
                <w:b/>
                <w:bCs/>
                <w:szCs w:val="28"/>
              </w:rPr>
              <w:t xml:space="preserve">fn main() </w:t>
            </w:r>
          </w:p>
          <w:p w14:paraId="5A7E8F75" w14:textId="77777777" w:rsidR="007015CA" w:rsidRPr="007015CA" w:rsidRDefault="007015CA" w:rsidP="007015CA">
            <w:pPr>
              <w:pStyle w:val="Content"/>
              <w:rPr>
                <w:b/>
                <w:bCs/>
                <w:szCs w:val="28"/>
              </w:rPr>
            </w:pPr>
            <w:r w:rsidRPr="007015CA">
              <w:rPr>
                <w:b/>
                <w:bCs/>
                <w:szCs w:val="28"/>
              </w:rPr>
              <w:t>{</w:t>
            </w:r>
          </w:p>
          <w:p w14:paraId="44527467" w14:textId="77777777" w:rsidR="007015CA" w:rsidRPr="007015CA" w:rsidRDefault="007015CA" w:rsidP="007015CA">
            <w:pPr>
              <w:pStyle w:val="Content"/>
              <w:rPr>
                <w:b/>
                <w:bCs/>
                <w:szCs w:val="28"/>
              </w:rPr>
            </w:pPr>
            <w:r w:rsidRPr="007015CA">
              <w:rPr>
                <w:b/>
                <w:bCs/>
                <w:szCs w:val="28"/>
              </w:rPr>
              <w:t xml:space="preserve">    let mut x=10;</w:t>
            </w:r>
          </w:p>
          <w:p w14:paraId="2A485D00" w14:textId="77777777" w:rsidR="007015CA" w:rsidRPr="007015CA" w:rsidRDefault="007015CA" w:rsidP="007015CA">
            <w:pPr>
              <w:pStyle w:val="Content"/>
              <w:rPr>
                <w:b/>
                <w:bCs/>
                <w:szCs w:val="28"/>
              </w:rPr>
            </w:pPr>
            <w:r w:rsidRPr="007015CA">
              <w:rPr>
                <w:b/>
                <w:bCs/>
                <w:szCs w:val="28"/>
              </w:rPr>
              <w:t xml:space="preserve">    let mut y=5;</w:t>
            </w:r>
          </w:p>
          <w:p w14:paraId="35248AB7" w14:textId="77777777" w:rsidR="007015CA" w:rsidRPr="007015CA" w:rsidRDefault="007015CA" w:rsidP="007015CA">
            <w:pPr>
              <w:pStyle w:val="Content"/>
              <w:rPr>
                <w:b/>
                <w:bCs/>
                <w:szCs w:val="28"/>
              </w:rPr>
            </w:pPr>
            <w:r w:rsidRPr="007015CA">
              <w:rPr>
                <w:b/>
                <w:bCs/>
                <w:szCs w:val="28"/>
              </w:rPr>
              <w:t xml:space="preserve">    let mut z=3.321;</w:t>
            </w:r>
          </w:p>
          <w:p w14:paraId="55EA4D6B" w14:textId="77777777" w:rsidR="007015CA" w:rsidRPr="007015CA" w:rsidRDefault="007015CA" w:rsidP="007015CA">
            <w:pPr>
              <w:pStyle w:val="Content"/>
              <w:rPr>
                <w:b/>
                <w:bCs/>
                <w:szCs w:val="28"/>
              </w:rPr>
            </w:pPr>
            <w:r w:rsidRPr="007015CA">
              <w:rPr>
                <w:b/>
                <w:bCs/>
                <w:szCs w:val="28"/>
              </w:rPr>
              <w:t xml:space="preserve">    print!(x+x*((y-z)/2));</w:t>
            </w:r>
          </w:p>
          <w:p w14:paraId="18A8F1E4" w14:textId="77777777" w:rsidR="007015CA" w:rsidRPr="007015CA" w:rsidRDefault="007015CA" w:rsidP="007015CA">
            <w:pPr>
              <w:pStyle w:val="Content"/>
              <w:rPr>
                <w:b/>
                <w:bCs/>
                <w:szCs w:val="28"/>
              </w:rPr>
            </w:pPr>
            <w:r w:rsidRPr="007015CA">
              <w:rPr>
                <w:b/>
                <w:bCs/>
                <w:szCs w:val="28"/>
              </w:rPr>
              <w:t>}</w:t>
            </w:r>
          </w:p>
          <w:p w14:paraId="74FA60CD" w14:textId="24028C56" w:rsidR="007015CA" w:rsidRDefault="007015CA" w:rsidP="007015CA">
            <w:pPr>
              <w:pStyle w:val="Content"/>
              <w:rPr>
                <w:b/>
                <w:bCs/>
                <w:szCs w:val="28"/>
              </w:rPr>
            </w:pPr>
            <w:r w:rsidRPr="007015CA">
              <w:rPr>
                <w:b/>
                <w:bCs/>
                <w:szCs w:val="28"/>
              </w:rPr>
              <w:t>main();</w:t>
            </w:r>
          </w:p>
          <w:p w14:paraId="73F2AF45" w14:textId="77777777" w:rsidR="007015CA" w:rsidRDefault="007015CA" w:rsidP="007015CA">
            <w:pPr>
              <w:pStyle w:val="Content"/>
              <w:rPr>
                <w:b/>
                <w:bCs/>
                <w:szCs w:val="28"/>
              </w:rPr>
            </w:pPr>
            <w:r>
              <w:rPr>
                <w:b/>
                <w:bCs/>
                <w:szCs w:val="28"/>
              </w:rPr>
              <w:lastRenderedPageBreak/>
              <w:t>outp</w:t>
            </w:r>
            <w:r w:rsidR="00095AB8">
              <w:rPr>
                <w:b/>
                <w:bCs/>
                <w:szCs w:val="28"/>
              </w:rPr>
              <w:t>ut:</w:t>
            </w:r>
          </w:p>
          <w:p w14:paraId="33CEB528" w14:textId="3195B20E" w:rsidR="00095AB8" w:rsidRPr="00377BCB" w:rsidRDefault="0066778D" w:rsidP="007015CA">
            <w:pPr>
              <w:pStyle w:val="Content"/>
              <w:rPr>
                <w:b/>
                <w:bCs/>
                <w:szCs w:val="28"/>
              </w:rPr>
            </w:pPr>
            <w:r w:rsidRPr="0066778D">
              <w:rPr>
                <w:b/>
                <w:bCs/>
                <w:noProof/>
                <w:szCs w:val="28"/>
              </w:rPr>
              <w:drawing>
                <wp:inline distT="0" distB="0" distL="0" distR="0" wp14:anchorId="56DC9B20" wp14:editId="683804DF">
                  <wp:extent cx="1333616" cy="701101"/>
                  <wp:effectExtent l="0" t="0" r="0" b="3810"/>
                  <wp:docPr id="107899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96403" name=""/>
                          <pic:cNvPicPr/>
                        </pic:nvPicPr>
                        <pic:blipFill>
                          <a:blip r:embed="rId13"/>
                          <a:stretch>
                            <a:fillRect/>
                          </a:stretch>
                        </pic:blipFill>
                        <pic:spPr>
                          <a:xfrm>
                            <a:off x="0" y="0"/>
                            <a:ext cx="1333616" cy="701101"/>
                          </a:xfrm>
                          <a:prstGeom prst="rect">
                            <a:avLst/>
                          </a:prstGeom>
                        </pic:spPr>
                      </pic:pic>
                    </a:graphicData>
                  </a:graphic>
                </wp:inline>
              </w:drawing>
            </w:r>
          </w:p>
        </w:tc>
      </w:tr>
    </w:tbl>
    <w:p w14:paraId="6394DC07" w14:textId="6CCA724A" w:rsidR="00E66EEC" w:rsidRPr="00E66EEC" w:rsidRDefault="00E66EEC" w:rsidP="00E66EEC">
      <w:pPr>
        <w:rPr>
          <w:sz w:val="48"/>
          <w:szCs w:val="48"/>
        </w:rPr>
      </w:pPr>
      <w:r w:rsidRPr="00E66EEC">
        <w:rPr>
          <w:sz w:val="48"/>
          <w:szCs w:val="48"/>
        </w:rPr>
        <w:lastRenderedPageBreak/>
        <w:t>Overview</w:t>
      </w:r>
    </w:p>
    <w:p w14:paraId="60C9F020" w14:textId="77777777" w:rsidR="00E66EEC" w:rsidRDefault="00E66EEC" w:rsidP="00E66EEC"/>
    <w:p w14:paraId="3E0DF7EE" w14:textId="77777777" w:rsidR="00E66EEC" w:rsidRDefault="00E66EEC" w:rsidP="00E66EEC">
      <w:r>
        <w:t>The Rust interpreter implemented in Java is a comprehensive project aimed at interpreting fundamental Rust programming language constructs. The interpreter encompasses tokenization, parsing, and interpretation components to facilitate the execution of Rust code. The primary features include variable declarations, for and while loops, functions, control flow structures, if-else statements, and print statements.</w:t>
      </w:r>
    </w:p>
    <w:p w14:paraId="38ED4C6A" w14:textId="77777777" w:rsidR="00E66EEC" w:rsidRDefault="00E66EEC" w:rsidP="00E66EEC"/>
    <w:p w14:paraId="02994804" w14:textId="061F0894" w:rsidR="00E66EEC" w:rsidRPr="00E66EEC" w:rsidRDefault="00E66EEC" w:rsidP="00E66EEC">
      <w:pPr>
        <w:rPr>
          <w:sz w:val="40"/>
          <w:szCs w:val="40"/>
        </w:rPr>
      </w:pPr>
      <w:r w:rsidRPr="00E66EEC">
        <w:rPr>
          <w:sz w:val="40"/>
          <w:szCs w:val="40"/>
        </w:rPr>
        <w:t>Components and Functionality</w:t>
      </w:r>
    </w:p>
    <w:p w14:paraId="4D6C7C32" w14:textId="77777777" w:rsidR="00E66EEC" w:rsidRDefault="00E66EEC" w:rsidP="00E66EEC"/>
    <w:p w14:paraId="55E57397" w14:textId="2E4B798A" w:rsidR="00E66EEC" w:rsidRPr="00E66EEC" w:rsidRDefault="00E66EEC" w:rsidP="00E66EEC">
      <w:pPr>
        <w:rPr>
          <w:sz w:val="36"/>
          <w:szCs w:val="36"/>
        </w:rPr>
      </w:pPr>
      <w:r w:rsidRPr="00E66EEC">
        <w:rPr>
          <w:sz w:val="36"/>
          <w:szCs w:val="36"/>
        </w:rPr>
        <w:t>1. Tokenization</w:t>
      </w:r>
    </w:p>
    <w:p w14:paraId="5E904823" w14:textId="77777777" w:rsidR="00E66EEC" w:rsidRDefault="00E66EEC" w:rsidP="00E66EEC"/>
    <w:p w14:paraId="602C5036" w14:textId="77777777" w:rsidR="00E66EEC" w:rsidRDefault="00E66EEC" w:rsidP="00E66EEC">
      <w:r>
        <w:t>The `Token` class plays a pivotal role in the tokenization process. It generates tokens representing keywords, identifiers, literals, and operators. The tokenizer processes the source code, breaking it down into meaningful tokens, forming the basis for subsequent parsing.</w:t>
      </w:r>
    </w:p>
    <w:p w14:paraId="1F0E1E3B" w14:textId="77777777" w:rsidR="00E66EEC" w:rsidRDefault="00E66EEC" w:rsidP="00E66EEC"/>
    <w:p w14:paraId="7BAA8583" w14:textId="3870069F" w:rsidR="00E66EEC" w:rsidRPr="00E66EEC" w:rsidRDefault="00E66EEC" w:rsidP="00E66EEC">
      <w:pPr>
        <w:rPr>
          <w:sz w:val="36"/>
          <w:szCs w:val="36"/>
        </w:rPr>
      </w:pPr>
      <w:r w:rsidRPr="00E66EEC">
        <w:rPr>
          <w:sz w:val="36"/>
          <w:szCs w:val="36"/>
        </w:rPr>
        <w:t>2. Parsing</w:t>
      </w:r>
    </w:p>
    <w:p w14:paraId="57D0E8C0" w14:textId="77777777" w:rsidR="00E66EEC" w:rsidRDefault="00E66EEC" w:rsidP="00E66EEC"/>
    <w:p w14:paraId="047DF8D4" w14:textId="77777777" w:rsidR="00E66EEC" w:rsidRDefault="00E66EEC" w:rsidP="00E66EEC">
      <w:r>
        <w:t>The `Parser` class transforms the stream of tokens generated by the tokenizer into a parse tree. This hierarchical representation captures the syntactic structure of the Rust code. The parser enforces Rust language syntax rules and ensures the code's adherence to the language specifications.</w:t>
      </w:r>
    </w:p>
    <w:p w14:paraId="6FBF7FC8" w14:textId="77777777" w:rsidR="00E66EEC" w:rsidRDefault="00E66EEC" w:rsidP="00E66EEC"/>
    <w:p w14:paraId="2096004A" w14:textId="5BD9053A" w:rsidR="00E66EEC" w:rsidRPr="00E66EEC" w:rsidRDefault="00E66EEC" w:rsidP="00E66EEC">
      <w:pPr>
        <w:rPr>
          <w:sz w:val="36"/>
          <w:szCs w:val="36"/>
        </w:rPr>
      </w:pPr>
      <w:r w:rsidRPr="00E66EEC">
        <w:rPr>
          <w:sz w:val="36"/>
          <w:szCs w:val="36"/>
        </w:rPr>
        <w:t>3. Interpretation</w:t>
      </w:r>
    </w:p>
    <w:p w14:paraId="3595C843" w14:textId="77777777" w:rsidR="00E66EEC" w:rsidRDefault="00E66EEC" w:rsidP="00E66EEC"/>
    <w:p w14:paraId="4E3080B7" w14:textId="77777777" w:rsidR="00E66EEC" w:rsidRDefault="00E66EEC" w:rsidP="00E66EEC">
      <w:r>
        <w:t>The heart of the interpreter lies in the `Interpreter` class, responsible for executing Rust code. This component handles variable declarations, loops, functions, control flow structures, if-else statements, and print statements. It interprets the parse tree and executes the code accordingly.</w:t>
      </w:r>
    </w:p>
    <w:p w14:paraId="35C6C62C" w14:textId="77777777" w:rsidR="00E66EEC" w:rsidRDefault="00E66EEC" w:rsidP="00E66EEC"/>
    <w:p w14:paraId="25AD49B9" w14:textId="34E15BA1" w:rsidR="00E66EEC" w:rsidRPr="00E66EEC" w:rsidRDefault="00E66EEC" w:rsidP="00E66EEC">
      <w:pPr>
        <w:rPr>
          <w:sz w:val="36"/>
          <w:szCs w:val="36"/>
        </w:rPr>
      </w:pPr>
      <w:r w:rsidRPr="00E66EEC">
        <w:rPr>
          <w:sz w:val="36"/>
          <w:szCs w:val="36"/>
        </w:rPr>
        <w:t>4. Variable Declaration</w:t>
      </w:r>
    </w:p>
    <w:p w14:paraId="03F1F97B" w14:textId="77777777" w:rsidR="00E66EEC" w:rsidRDefault="00E66EEC" w:rsidP="00E66EEC"/>
    <w:p w14:paraId="74FC8ACB" w14:textId="11546680" w:rsidR="00E66EEC" w:rsidRDefault="00E66EEC" w:rsidP="00E66EEC">
      <w:r>
        <w:t xml:space="preserve">The interpreter supports the declaration of variables </w:t>
      </w:r>
      <w:r w:rsidR="003A7D47">
        <w:t xml:space="preserve">with </w:t>
      </w:r>
      <w:r w:rsidR="006A3AC7">
        <w:t>only “let“ keyword</w:t>
      </w:r>
      <w:r w:rsidR="00223C90">
        <w:t xml:space="preserve"> </w:t>
      </w:r>
    </w:p>
    <w:p w14:paraId="391D74B2" w14:textId="2A128DE5" w:rsidR="00223C90" w:rsidRDefault="00223C90" w:rsidP="00E66EEC">
      <w:r>
        <w:t xml:space="preserve">And by default </w:t>
      </w:r>
      <w:r w:rsidR="00426D2A">
        <w:t xml:space="preserve">variables </w:t>
      </w:r>
      <w:r w:rsidR="00041C16">
        <w:t>immutable(didn’t implement</w:t>
      </w:r>
      <w:r w:rsidR="00474168">
        <w:t>(due to complexity)</w:t>
      </w:r>
      <w:r w:rsidR="00951CB6">
        <w:t>(</w:t>
      </w:r>
      <w:r w:rsidR="00041C16">
        <w:t xml:space="preserve"> but you do require to write let mut for things to work)</w:t>
      </w:r>
    </w:p>
    <w:p w14:paraId="176586E8" w14:textId="77777777" w:rsidR="00E66EEC" w:rsidRDefault="00E66EEC" w:rsidP="00E66EEC"/>
    <w:p w14:paraId="2CF5412F" w14:textId="1A381899" w:rsidR="00E66EEC" w:rsidRPr="00E31795" w:rsidRDefault="00E66EEC" w:rsidP="00E66EEC">
      <w:pPr>
        <w:rPr>
          <w:sz w:val="36"/>
          <w:szCs w:val="28"/>
        </w:rPr>
      </w:pPr>
      <w:r w:rsidRPr="00E31795">
        <w:rPr>
          <w:sz w:val="36"/>
          <w:szCs w:val="28"/>
        </w:rPr>
        <w:t xml:space="preserve"> 5. Control Flow</w:t>
      </w:r>
    </w:p>
    <w:p w14:paraId="57D265D0" w14:textId="77777777" w:rsidR="00E66EEC" w:rsidRDefault="00E66EEC" w:rsidP="00E66EEC"/>
    <w:p w14:paraId="3D98D02D" w14:textId="77777777" w:rsidR="00E66EEC" w:rsidRDefault="00E66EEC" w:rsidP="00E66EEC">
      <w:r>
        <w:t>Control flow structures, including for loops and while loops, are implemented to enable the execution of code based on specific conditions or iterations. This enhances the interpreter's ability to handle more complex algorithms.</w:t>
      </w:r>
    </w:p>
    <w:p w14:paraId="2A77329A" w14:textId="77777777" w:rsidR="00E66EEC" w:rsidRDefault="00E66EEC" w:rsidP="00E66EEC"/>
    <w:p w14:paraId="39DD1922" w14:textId="4BB03053" w:rsidR="00E66EEC" w:rsidRPr="002B25DD" w:rsidRDefault="00E66EEC" w:rsidP="00E66EEC">
      <w:pPr>
        <w:rPr>
          <w:sz w:val="36"/>
          <w:szCs w:val="36"/>
        </w:rPr>
      </w:pPr>
      <w:r w:rsidRPr="002B25DD">
        <w:rPr>
          <w:sz w:val="36"/>
          <w:szCs w:val="36"/>
        </w:rPr>
        <w:t>6. Functions</w:t>
      </w:r>
    </w:p>
    <w:p w14:paraId="721A095C" w14:textId="77777777" w:rsidR="00E66EEC" w:rsidRDefault="00E66EEC" w:rsidP="00E66EEC"/>
    <w:p w14:paraId="6BE610B8" w14:textId="77777777" w:rsidR="00E66EEC" w:rsidRDefault="00E66EEC" w:rsidP="00E66EEC">
      <w:r>
        <w:t>Functions are a fundamental part of Rust, and the interpreter supports their definition and invocation. It manages function parameters and return values, contributing to the overall functionality of the Rust interpreter.</w:t>
      </w:r>
    </w:p>
    <w:p w14:paraId="741C5E3F" w14:textId="77777777" w:rsidR="00E66EEC" w:rsidRDefault="00E66EEC" w:rsidP="00E66EEC"/>
    <w:p w14:paraId="7F589D61" w14:textId="28B24363" w:rsidR="00E66EEC" w:rsidRDefault="00E66EEC" w:rsidP="00E66EEC">
      <w:r w:rsidRPr="002B25DD">
        <w:rPr>
          <w:sz w:val="36"/>
          <w:szCs w:val="36"/>
        </w:rPr>
        <w:t>7. If-Else Statements</w:t>
      </w:r>
    </w:p>
    <w:p w14:paraId="059A943E" w14:textId="77777777" w:rsidR="00E66EEC" w:rsidRDefault="00E66EEC" w:rsidP="00E66EEC"/>
    <w:p w14:paraId="1635C7B2" w14:textId="77777777" w:rsidR="00E66EEC" w:rsidRDefault="00E66EEC" w:rsidP="00E66EEC">
      <w:r>
        <w:t>Conditional statements, utilizing if-else constructs, are implemented. The interpreter evaluates conditions and executes the corresponding code block based on the evaluated results.</w:t>
      </w:r>
    </w:p>
    <w:p w14:paraId="283AC1D8" w14:textId="77777777" w:rsidR="00E66EEC" w:rsidRDefault="00E66EEC" w:rsidP="00E66EEC"/>
    <w:p w14:paraId="712B4E90" w14:textId="36A2DC9E" w:rsidR="00E66EEC" w:rsidRPr="00271876" w:rsidRDefault="00271876" w:rsidP="00E66EEC">
      <w:pPr>
        <w:rPr>
          <w:sz w:val="36"/>
          <w:szCs w:val="36"/>
        </w:rPr>
      </w:pPr>
      <w:r>
        <w:rPr>
          <w:sz w:val="36"/>
          <w:szCs w:val="36"/>
        </w:rPr>
        <w:t>8</w:t>
      </w:r>
      <w:r w:rsidR="00E66EEC" w:rsidRPr="00271876">
        <w:rPr>
          <w:sz w:val="36"/>
          <w:szCs w:val="36"/>
        </w:rPr>
        <w:t>. Print Statements</w:t>
      </w:r>
    </w:p>
    <w:p w14:paraId="2571D503" w14:textId="77777777" w:rsidR="00E66EEC" w:rsidRDefault="00E66EEC" w:rsidP="00E66EEC"/>
    <w:p w14:paraId="1B05A0BE" w14:textId="77777777" w:rsidR="00E66EEC" w:rsidRDefault="00E66EEC" w:rsidP="00E66EEC">
      <w:r>
        <w:t>The interpreter includes the capability to output information to the console. Print statements aid in debugging and provide visibility into the program's execution by displaying relevant information.</w:t>
      </w:r>
    </w:p>
    <w:p w14:paraId="41F46BE5" w14:textId="77777777" w:rsidR="00E66EEC" w:rsidRDefault="00E66EEC" w:rsidP="00E66EEC"/>
    <w:p w14:paraId="58DC05FC" w14:textId="0F78D6DE" w:rsidR="00E66EEC" w:rsidRPr="007F5E62" w:rsidRDefault="00E66EEC" w:rsidP="00E66EEC">
      <w:pPr>
        <w:rPr>
          <w:sz w:val="44"/>
          <w:szCs w:val="44"/>
        </w:rPr>
      </w:pPr>
      <w:r w:rsidRPr="007F5E62">
        <w:rPr>
          <w:sz w:val="44"/>
          <w:szCs w:val="44"/>
        </w:rPr>
        <w:t>Learning Outcomes</w:t>
      </w:r>
    </w:p>
    <w:p w14:paraId="0BDE6D91" w14:textId="77777777" w:rsidR="00E66EEC" w:rsidRDefault="00E66EEC" w:rsidP="00E66EEC"/>
    <w:p w14:paraId="6F1DFF0F" w14:textId="3563728A" w:rsidR="00E66EEC" w:rsidRPr="007F5E62" w:rsidRDefault="00E66EEC" w:rsidP="00E66EEC">
      <w:pPr>
        <w:rPr>
          <w:sz w:val="40"/>
          <w:szCs w:val="40"/>
        </w:rPr>
      </w:pPr>
      <w:r w:rsidRPr="007F5E62">
        <w:rPr>
          <w:sz w:val="40"/>
          <w:szCs w:val="40"/>
        </w:rPr>
        <w:t>1. Language Design and Syntax</w:t>
      </w:r>
    </w:p>
    <w:p w14:paraId="6CCEC2CE" w14:textId="77777777" w:rsidR="00E66EEC" w:rsidRDefault="00E66EEC" w:rsidP="00E66EEC"/>
    <w:p w14:paraId="53144974" w14:textId="77777777" w:rsidR="00E66EEC" w:rsidRDefault="00E66EEC" w:rsidP="00E66EEC">
      <w:r>
        <w:t>The project deepened our understanding of language design principles, especially within the context of Rust. We gained insights into how language features are structured and how syntax influences the interpretation process.</w:t>
      </w:r>
    </w:p>
    <w:p w14:paraId="4C52C147" w14:textId="77777777" w:rsidR="00E66EEC" w:rsidRDefault="00E66EEC" w:rsidP="00E66EEC"/>
    <w:p w14:paraId="1DCDAE57" w14:textId="10D42F0F" w:rsidR="00E66EEC" w:rsidRPr="0073216D" w:rsidRDefault="00E66EEC" w:rsidP="00E66EEC">
      <w:pPr>
        <w:rPr>
          <w:sz w:val="36"/>
          <w:szCs w:val="36"/>
        </w:rPr>
      </w:pPr>
      <w:r w:rsidRPr="0073216D">
        <w:rPr>
          <w:sz w:val="36"/>
          <w:szCs w:val="36"/>
        </w:rPr>
        <w:t>2. Parsing Techniques</w:t>
      </w:r>
    </w:p>
    <w:p w14:paraId="76A60882" w14:textId="77777777" w:rsidR="00E66EEC" w:rsidRDefault="00E66EEC" w:rsidP="00E66EEC"/>
    <w:p w14:paraId="5AA15950" w14:textId="77777777" w:rsidR="00E66EEC" w:rsidRDefault="00E66EEC" w:rsidP="00E66EEC">
      <w:r>
        <w:t>Building a parser involved a practical exploration of parsing techniques and algorithms, with a specific focus on recursive descent parsing. We learned how to transform a stream of tokens into a hierarchical representation of the code.</w:t>
      </w:r>
    </w:p>
    <w:p w14:paraId="7AEC3617" w14:textId="77777777" w:rsidR="00E66EEC" w:rsidRDefault="00E66EEC" w:rsidP="00E66EEC"/>
    <w:p w14:paraId="52E3FD00" w14:textId="371DFB5C" w:rsidR="00E66EEC" w:rsidRPr="0073216D" w:rsidRDefault="00E66EEC" w:rsidP="00E66EEC">
      <w:pPr>
        <w:rPr>
          <w:sz w:val="36"/>
          <w:szCs w:val="36"/>
        </w:rPr>
      </w:pPr>
      <w:r w:rsidRPr="0073216D">
        <w:rPr>
          <w:sz w:val="36"/>
          <w:szCs w:val="36"/>
        </w:rPr>
        <w:t>3. Abstract Syntax Trees (AST)</w:t>
      </w:r>
    </w:p>
    <w:p w14:paraId="0F6DD187" w14:textId="77777777" w:rsidR="00E66EEC" w:rsidRDefault="00E66EEC" w:rsidP="00E66EEC"/>
    <w:p w14:paraId="030BEA6F" w14:textId="77777777" w:rsidR="00E66EEC" w:rsidRDefault="00E66EEC" w:rsidP="00E66EEC">
      <w:r>
        <w:t>Working with abstract syntax trees provided a tangible understanding of how compilers and interpreters represent and manipulate program structures. The AST served as an essential intermediary step in the interpretation process.</w:t>
      </w:r>
    </w:p>
    <w:p w14:paraId="7B2D5540" w14:textId="77777777" w:rsidR="00E66EEC" w:rsidRDefault="00E66EEC" w:rsidP="00E66EEC"/>
    <w:p w14:paraId="152C698C" w14:textId="1440D902" w:rsidR="00E66EEC" w:rsidRPr="0073216D" w:rsidRDefault="00E66EEC" w:rsidP="00E66EEC">
      <w:pPr>
        <w:rPr>
          <w:sz w:val="36"/>
          <w:szCs w:val="36"/>
        </w:rPr>
      </w:pPr>
      <w:r w:rsidRPr="0073216D">
        <w:rPr>
          <w:sz w:val="36"/>
          <w:szCs w:val="36"/>
        </w:rPr>
        <w:t>4. Interpreter Architecture</w:t>
      </w:r>
    </w:p>
    <w:p w14:paraId="63D9DCA0" w14:textId="77777777" w:rsidR="00E66EEC" w:rsidRDefault="00E66EEC" w:rsidP="00E66EEC"/>
    <w:p w14:paraId="37F1CBE1" w14:textId="77777777" w:rsidR="00E66EEC" w:rsidRDefault="00E66EEC" w:rsidP="00E66EEC">
      <w:r>
        <w:t>The project emphasized the significance of designing a modular and well-organized interpreter architecture. Separation of concerns among the tokenizer, parser, and interpreter components enhanced code maintainability and readability.</w:t>
      </w:r>
    </w:p>
    <w:p w14:paraId="522743D7" w14:textId="77777777" w:rsidR="00E66EEC" w:rsidRDefault="00E66EEC" w:rsidP="00E66EEC"/>
    <w:p w14:paraId="4762656C" w14:textId="16D1DA60" w:rsidR="00E66EEC" w:rsidRPr="0073216D" w:rsidRDefault="00E66EEC" w:rsidP="00E66EEC">
      <w:pPr>
        <w:rPr>
          <w:sz w:val="36"/>
          <w:szCs w:val="36"/>
        </w:rPr>
      </w:pPr>
      <w:r w:rsidRPr="0073216D">
        <w:rPr>
          <w:sz w:val="36"/>
          <w:szCs w:val="36"/>
        </w:rPr>
        <w:t>5. Error Handling</w:t>
      </w:r>
    </w:p>
    <w:p w14:paraId="24D9C3AB" w14:textId="77777777" w:rsidR="00E66EEC" w:rsidRDefault="00E66EEC" w:rsidP="00E66EEC"/>
    <w:p w14:paraId="51342C05" w14:textId="77777777" w:rsidR="00E66EEC" w:rsidRDefault="00E66EEC" w:rsidP="00E66EEC">
      <w:r>
        <w:t>Implementing robust error handling mechanisms throughout the tokenization, parsing, and interpretation phases was a critical aspect. This experience enhanced our ability to manage and report errors effectively.</w:t>
      </w:r>
    </w:p>
    <w:p w14:paraId="59899ECC" w14:textId="77777777" w:rsidR="00E66EEC" w:rsidRDefault="00E66EEC" w:rsidP="00E66EEC"/>
    <w:p w14:paraId="0F9DCFEE" w14:textId="0BB354A4" w:rsidR="00E66EEC" w:rsidRPr="0073216D" w:rsidRDefault="00E66EEC" w:rsidP="00E66EEC">
      <w:pPr>
        <w:rPr>
          <w:sz w:val="36"/>
          <w:szCs w:val="36"/>
        </w:rPr>
      </w:pPr>
      <w:r w:rsidRPr="0073216D">
        <w:rPr>
          <w:sz w:val="36"/>
          <w:szCs w:val="36"/>
        </w:rPr>
        <w:t>Conclusion</w:t>
      </w:r>
    </w:p>
    <w:p w14:paraId="343E8C71" w14:textId="77777777" w:rsidR="00E66EEC" w:rsidRDefault="00E66EEC" w:rsidP="00E66EEC"/>
    <w:p w14:paraId="48B0E50C" w14:textId="5E9EA09E" w:rsidR="00E66EEC" w:rsidRDefault="00E66EEC" w:rsidP="00E66EEC">
      <w:r>
        <w:t>The Rust interpreter project in Java stands as a comprehensive exploration of language implementation and parsing techniques. It provides a solid foundation for understanding the inner workings of the Rust language and interpreting its code. Continued development could involve expanding language support, optimizing performance, and refining error handling mechanisms for a more robust and feature-rich interpreter.</w:t>
      </w:r>
    </w:p>
    <w:p w14:paraId="10E6C65E" w14:textId="20C2EBBB" w:rsidR="00E7593F" w:rsidRDefault="00E7593F" w:rsidP="00E66EEC">
      <w:r>
        <w:t xml:space="preserve">Although we learned the language but the errors were too much to implement specific details of the language like let x: </w:t>
      </w:r>
      <w:r w:rsidR="00020703">
        <w:t>&amp;</w:t>
      </w:r>
      <w:r>
        <w:t>st</w:t>
      </w:r>
      <w:r w:rsidR="00020703">
        <w:t>r</w:t>
      </w:r>
      <w:r>
        <w:t xml:space="preserve"> = “I am Veerain”;</w:t>
      </w:r>
    </w:p>
    <w:p w14:paraId="3AD9E09F" w14:textId="5E1C22A3" w:rsidR="009A3548" w:rsidRPr="00D70D02" w:rsidRDefault="00E7593F" w:rsidP="00E66EEC">
      <w:r>
        <w:t>Or let x: i64 = 1234353465;</w:t>
      </w:r>
    </w:p>
    <w:sectPr w:rsidR="009A3548" w:rsidRPr="00D70D02" w:rsidSect="00DF027C">
      <w:headerReference w:type="default" r:id="rId14"/>
      <w:footerReference w:type="default" r:id="rId1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9C9551" w14:textId="77777777" w:rsidR="009F7D53" w:rsidRDefault="009F7D53">
      <w:r>
        <w:separator/>
      </w:r>
    </w:p>
    <w:p w14:paraId="70194E24" w14:textId="77777777" w:rsidR="009F7D53" w:rsidRDefault="009F7D53"/>
  </w:endnote>
  <w:endnote w:type="continuationSeparator" w:id="0">
    <w:p w14:paraId="0F699438" w14:textId="77777777" w:rsidR="009F7D53" w:rsidRDefault="009F7D53">
      <w:r>
        <w:continuationSeparator/>
      </w:r>
    </w:p>
    <w:p w14:paraId="6067D825" w14:textId="77777777" w:rsidR="009F7D53" w:rsidRDefault="009F7D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8748919"/>
      <w:docPartObj>
        <w:docPartGallery w:val="Page Numbers (Bottom of Page)"/>
        <w:docPartUnique/>
      </w:docPartObj>
    </w:sdtPr>
    <w:sdtEndPr>
      <w:rPr>
        <w:noProof/>
      </w:rPr>
    </w:sdtEndPr>
    <w:sdtContent>
      <w:p w14:paraId="594B904D"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2EBCEB6"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4FBD5C" w14:textId="77777777" w:rsidR="009F7D53" w:rsidRDefault="009F7D53">
      <w:r>
        <w:separator/>
      </w:r>
    </w:p>
    <w:p w14:paraId="3720558E" w14:textId="77777777" w:rsidR="009F7D53" w:rsidRDefault="009F7D53"/>
  </w:footnote>
  <w:footnote w:type="continuationSeparator" w:id="0">
    <w:p w14:paraId="15962EED" w14:textId="77777777" w:rsidR="009F7D53" w:rsidRDefault="009F7D53">
      <w:r>
        <w:continuationSeparator/>
      </w:r>
    </w:p>
    <w:p w14:paraId="3D92EA21" w14:textId="77777777" w:rsidR="009F7D53" w:rsidRDefault="009F7D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21662318" w14:textId="77777777" w:rsidTr="00D077E9">
      <w:trPr>
        <w:trHeight w:val="978"/>
      </w:trPr>
      <w:tc>
        <w:tcPr>
          <w:tcW w:w="9990" w:type="dxa"/>
          <w:tcBorders>
            <w:top w:val="nil"/>
            <w:left w:val="nil"/>
            <w:bottom w:val="single" w:sz="36" w:space="0" w:color="34ABA2" w:themeColor="accent3"/>
            <w:right w:val="nil"/>
          </w:tcBorders>
        </w:tcPr>
        <w:p w14:paraId="6FCCDDCE" w14:textId="77777777" w:rsidR="00D077E9" w:rsidRDefault="00D077E9">
          <w:pPr>
            <w:pStyle w:val="Header"/>
          </w:pPr>
        </w:p>
      </w:tc>
    </w:tr>
  </w:tbl>
  <w:p w14:paraId="665D21EA"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F47"/>
    <w:rsid w:val="000007B2"/>
    <w:rsid w:val="00020703"/>
    <w:rsid w:val="0002482E"/>
    <w:rsid w:val="00030D07"/>
    <w:rsid w:val="00034672"/>
    <w:rsid w:val="00041C16"/>
    <w:rsid w:val="00041D9B"/>
    <w:rsid w:val="00050324"/>
    <w:rsid w:val="00052CB4"/>
    <w:rsid w:val="000532C1"/>
    <w:rsid w:val="00085605"/>
    <w:rsid w:val="00095AB8"/>
    <w:rsid w:val="000A0150"/>
    <w:rsid w:val="000C5BD9"/>
    <w:rsid w:val="000E63C9"/>
    <w:rsid w:val="00130E9D"/>
    <w:rsid w:val="0013650B"/>
    <w:rsid w:val="00150A6D"/>
    <w:rsid w:val="00185B35"/>
    <w:rsid w:val="0018779F"/>
    <w:rsid w:val="001D025C"/>
    <w:rsid w:val="001E3FB0"/>
    <w:rsid w:val="001F2BC8"/>
    <w:rsid w:val="001F5F6B"/>
    <w:rsid w:val="00223C90"/>
    <w:rsid w:val="00243EBC"/>
    <w:rsid w:val="00246A35"/>
    <w:rsid w:val="00271876"/>
    <w:rsid w:val="00277F2B"/>
    <w:rsid w:val="00284348"/>
    <w:rsid w:val="002B25DD"/>
    <w:rsid w:val="002F51F5"/>
    <w:rsid w:val="00312137"/>
    <w:rsid w:val="00330359"/>
    <w:rsid w:val="0033762F"/>
    <w:rsid w:val="003410F7"/>
    <w:rsid w:val="00343406"/>
    <w:rsid w:val="00366C7E"/>
    <w:rsid w:val="00377BCB"/>
    <w:rsid w:val="00384EA3"/>
    <w:rsid w:val="00394B12"/>
    <w:rsid w:val="003A39A1"/>
    <w:rsid w:val="003A7D47"/>
    <w:rsid w:val="003C2191"/>
    <w:rsid w:val="003D3863"/>
    <w:rsid w:val="00410A6F"/>
    <w:rsid w:val="004110DE"/>
    <w:rsid w:val="00426406"/>
    <w:rsid w:val="00426D2A"/>
    <w:rsid w:val="0044085A"/>
    <w:rsid w:val="004557AC"/>
    <w:rsid w:val="004562A4"/>
    <w:rsid w:val="004623A1"/>
    <w:rsid w:val="00462F57"/>
    <w:rsid w:val="00474168"/>
    <w:rsid w:val="004B21A5"/>
    <w:rsid w:val="004C1E14"/>
    <w:rsid w:val="004C68E7"/>
    <w:rsid w:val="004D3851"/>
    <w:rsid w:val="004E4DDA"/>
    <w:rsid w:val="005037F0"/>
    <w:rsid w:val="00516A86"/>
    <w:rsid w:val="00517C73"/>
    <w:rsid w:val="005275F6"/>
    <w:rsid w:val="00572102"/>
    <w:rsid w:val="005A7232"/>
    <w:rsid w:val="005F1BB0"/>
    <w:rsid w:val="00640C2B"/>
    <w:rsid w:val="00656C4D"/>
    <w:rsid w:val="0066616F"/>
    <w:rsid w:val="0066778D"/>
    <w:rsid w:val="006A3AC7"/>
    <w:rsid w:val="006D523E"/>
    <w:rsid w:val="006E5716"/>
    <w:rsid w:val="007015CA"/>
    <w:rsid w:val="00704A7B"/>
    <w:rsid w:val="00727DDF"/>
    <w:rsid w:val="007302B3"/>
    <w:rsid w:val="00730733"/>
    <w:rsid w:val="00730E3A"/>
    <w:rsid w:val="0073216D"/>
    <w:rsid w:val="00736AAF"/>
    <w:rsid w:val="00765B2A"/>
    <w:rsid w:val="007829F8"/>
    <w:rsid w:val="00783A34"/>
    <w:rsid w:val="007B52C6"/>
    <w:rsid w:val="007C6B52"/>
    <w:rsid w:val="007D16C5"/>
    <w:rsid w:val="007F5E62"/>
    <w:rsid w:val="00811CA2"/>
    <w:rsid w:val="00836D00"/>
    <w:rsid w:val="0085164E"/>
    <w:rsid w:val="00853378"/>
    <w:rsid w:val="00862653"/>
    <w:rsid w:val="00862FE4"/>
    <w:rsid w:val="0086389A"/>
    <w:rsid w:val="0087605E"/>
    <w:rsid w:val="008769EE"/>
    <w:rsid w:val="00897772"/>
    <w:rsid w:val="008B1FEE"/>
    <w:rsid w:val="00903C32"/>
    <w:rsid w:val="0091156B"/>
    <w:rsid w:val="00916B16"/>
    <w:rsid w:val="009173B9"/>
    <w:rsid w:val="009251EE"/>
    <w:rsid w:val="0093335D"/>
    <w:rsid w:val="0093613E"/>
    <w:rsid w:val="00943026"/>
    <w:rsid w:val="00951CB6"/>
    <w:rsid w:val="00966B81"/>
    <w:rsid w:val="00990BB4"/>
    <w:rsid w:val="009A3548"/>
    <w:rsid w:val="009C7720"/>
    <w:rsid w:val="009F7D53"/>
    <w:rsid w:val="00A23AFA"/>
    <w:rsid w:val="00A31B3E"/>
    <w:rsid w:val="00A532F3"/>
    <w:rsid w:val="00A8489E"/>
    <w:rsid w:val="00A86B9B"/>
    <w:rsid w:val="00AB0263"/>
    <w:rsid w:val="00AC29F3"/>
    <w:rsid w:val="00B231E5"/>
    <w:rsid w:val="00B621A9"/>
    <w:rsid w:val="00B90ABB"/>
    <w:rsid w:val="00BD0B1A"/>
    <w:rsid w:val="00BF1CA3"/>
    <w:rsid w:val="00C02B87"/>
    <w:rsid w:val="00C4086D"/>
    <w:rsid w:val="00C40BE6"/>
    <w:rsid w:val="00C63C05"/>
    <w:rsid w:val="00C707A5"/>
    <w:rsid w:val="00C90666"/>
    <w:rsid w:val="00CA1896"/>
    <w:rsid w:val="00CB5B28"/>
    <w:rsid w:val="00CF5371"/>
    <w:rsid w:val="00D0323A"/>
    <w:rsid w:val="00D0559F"/>
    <w:rsid w:val="00D077E9"/>
    <w:rsid w:val="00D41C31"/>
    <w:rsid w:val="00D42CB7"/>
    <w:rsid w:val="00D5413D"/>
    <w:rsid w:val="00D570A9"/>
    <w:rsid w:val="00D66F47"/>
    <w:rsid w:val="00D70D02"/>
    <w:rsid w:val="00D715B6"/>
    <w:rsid w:val="00D770C7"/>
    <w:rsid w:val="00D86945"/>
    <w:rsid w:val="00D90290"/>
    <w:rsid w:val="00DD152F"/>
    <w:rsid w:val="00DE213F"/>
    <w:rsid w:val="00DF027C"/>
    <w:rsid w:val="00E00A32"/>
    <w:rsid w:val="00E22ACD"/>
    <w:rsid w:val="00E31795"/>
    <w:rsid w:val="00E620B0"/>
    <w:rsid w:val="00E66EEC"/>
    <w:rsid w:val="00E7593F"/>
    <w:rsid w:val="00E775B1"/>
    <w:rsid w:val="00E81B40"/>
    <w:rsid w:val="00E96FFF"/>
    <w:rsid w:val="00ED14DC"/>
    <w:rsid w:val="00EE43D1"/>
    <w:rsid w:val="00EF555B"/>
    <w:rsid w:val="00F027BB"/>
    <w:rsid w:val="00F11DCF"/>
    <w:rsid w:val="00F162EA"/>
    <w:rsid w:val="00F175D6"/>
    <w:rsid w:val="00F36AE1"/>
    <w:rsid w:val="00F50C0A"/>
    <w:rsid w:val="00F52D27"/>
    <w:rsid w:val="00F75433"/>
    <w:rsid w:val="00F83527"/>
    <w:rsid w:val="00F839F0"/>
    <w:rsid w:val="00FB0E16"/>
    <w:rsid w:val="00FC6A2C"/>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C6B63E"/>
  <w15:docId w15:val="{73D9B18F-9DF0-45D9-94F3-39BFD5C6F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D66F47"/>
    <w:rPr>
      <w:color w:val="3592CF" w:themeColor="hyperlink"/>
      <w:u w:val="single"/>
    </w:rPr>
  </w:style>
  <w:style w:type="character" w:styleId="UnresolvedMention">
    <w:name w:val="Unresolved Mention"/>
    <w:basedOn w:val="DefaultParagraphFont"/>
    <w:uiPriority w:val="99"/>
    <w:semiHidden/>
    <w:unhideWhenUsed/>
    <w:rsid w:val="00D66F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8744655">
      <w:bodyDiv w:val="1"/>
      <w:marLeft w:val="0"/>
      <w:marRight w:val="0"/>
      <w:marTop w:val="0"/>
      <w:marBottom w:val="0"/>
      <w:divBdr>
        <w:top w:val="none" w:sz="0" w:space="0" w:color="auto"/>
        <w:left w:val="none" w:sz="0" w:space="0" w:color="auto"/>
        <w:bottom w:val="none" w:sz="0" w:space="0" w:color="auto"/>
        <w:right w:val="none" w:sz="0" w:space="0" w:color="auto"/>
      </w:divBdr>
      <w:divsChild>
        <w:div w:id="385027301">
          <w:marLeft w:val="0"/>
          <w:marRight w:val="0"/>
          <w:marTop w:val="0"/>
          <w:marBottom w:val="0"/>
          <w:divBdr>
            <w:top w:val="none" w:sz="0" w:space="0" w:color="auto"/>
            <w:left w:val="none" w:sz="0" w:space="0" w:color="auto"/>
            <w:bottom w:val="none" w:sz="0" w:space="0" w:color="auto"/>
            <w:right w:val="none" w:sz="0" w:space="0" w:color="auto"/>
          </w:divBdr>
          <w:divsChild>
            <w:div w:id="6680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er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90DC0C445A4F68A0F4B402802C3889"/>
        <w:category>
          <w:name w:val="General"/>
          <w:gallery w:val="placeholder"/>
        </w:category>
        <w:types>
          <w:type w:val="bbPlcHdr"/>
        </w:types>
        <w:behaviors>
          <w:behavior w:val="content"/>
        </w:behaviors>
        <w:guid w:val="{2958BA7B-0B15-4560-8513-9E24A998BA5F}"/>
      </w:docPartPr>
      <w:docPartBody>
        <w:p w:rsidR="007219CE" w:rsidRDefault="007219CE">
          <w:pPr>
            <w:pStyle w:val="4F90DC0C445A4F68A0F4B402802C3889"/>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November 17</w:t>
          </w:r>
          <w:r w:rsidRPr="00D86945">
            <w:rPr>
              <w:rStyle w:val="SubtitleChar"/>
              <w:b/>
            </w:rPr>
            <w:fldChar w:fldCharType="end"/>
          </w:r>
        </w:p>
      </w:docPartBody>
    </w:docPart>
    <w:docPart>
      <w:docPartPr>
        <w:name w:val="912E87AF3D5B45EC957D2852470E0B36"/>
        <w:category>
          <w:name w:val="General"/>
          <w:gallery w:val="placeholder"/>
        </w:category>
        <w:types>
          <w:type w:val="bbPlcHdr"/>
        </w:types>
        <w:behaviors>
          <w:behavior w:val="content"/>
        </w:behaviors>
        <w:guid w:val="{00B5A5C3-99F9-4E4D-BE94-5BAE4635E35D}"/>
      </w:docPartPr>
      <w:docPartBody>
        <w:p w:rsidR="007219CE" w:rsidRDefault="007219CE">
          <w:pPr>
            <w:pStyle w:val="912E87AF3D5B45EC957D2852470E0B36"/>
          </w:pPr>
          <w:r>
            <w:t>COMPANY NAME</w:t>
          </w:r>
        </w:p>
      </w:docPartBody>
    </w:docPart>
    <w:docPart>
      <w:docPartPr>
        <w:name w:val="E3A53DA6E2B04492806631F625FFF092"/>
        <w:category>
          <w:name w:val="General"/>
          <w:gallery w:val="placeholder"/>
        </w:category>
        <w:types>
          <w:type w:val="bbPlcHdr"/>
        </w:types>
        <w:behaviors>
          <w:behavior w:val="content"/>
        </w:behaviors>
        <w:guid w:val="{B67BAE60-9B26-461C-8E95-55DA6DF98C57}"/>
      </w:docPartPr>
      <w:docPartBody>
        <w:p w:rsidR="007219CE" w:rsidRDefault="007219CE">
          <w:pPr>
            <w:pStyle w:val="E3A53DA6E2B04492806631F625FFF092"/>
          </w:pPr>
          <w:r>
            <w:t>Your Name</w:t>
          </w:r>
        </w:p>
      </w:docPartBody>
    </w:docPart>
    <w:docPart>
      <w:docPartPr>
        <w:name w:val="A02A12D61ECB4F32961BBAB631E34A2A"/>
        <w:category>
          <w:name w:val="General"/>
          <w:gallery w:val="placeholder"/>
        </w:category>
        <w:types>
          <w:type w:val="bbPlcHdr"/>
        </w:types>
        <w:behaviors>
          <w:behavior w:val="content"/>
        </w:behaviors>
        <w:guid w:val="{E47051D8-A090-4E2C-92A8-B8D3CC1386E6}"/>
      </w:docPartPr>
      <w:docPartBody>
        <w:p w:rsidR="007219CE" w:rsidRDefault="007219CE">
          <w:pPr>
            <w:pStyle w:val="A02A12D61ECB4F32961BBAB631E34A2A"/>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9CE"/>
    <w:rsid w:val="001848F1"/>
    <w:rsid w:val="006A6D06"/>
    <w:rsid w:val="007219CE"/>
    <w:rsid w:val="00870E74"/>
    <w:rsid w:val="00CD0010"/>
    <w:rsid w:val="00D176C7"/>
    <w:rsid w:val="00F839F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7219CE"/>
    <w:pPr>
      <w:framePr w:hSpace="180" w:wrap="around" w:vAnchor="text" w:hAnchor="margin" w:y="1167"/>
      <w:spacing w:after="0" w:line="276" w:lineRule="auto"/>
    </w:pPr>
    <w:rPr>
      <w:caps/>
      <w:color w:val="44546A" w:themeColor="text2"/>
      <w:spacing w:val="20"/>
      <w:kern w:val="0"/>
      <w:sz w:val="32"/>
      <w:lang w:val="en-US" w:eastAsia="en-US"/>
      <w14:ligatures w14:val="none"/>
    </w:rPr>
  </w:style>
  <w:style w:type="character" w:customStyle="1" w:styleId="SubtitleChar">
    <w:name w:val="Subtitle Char"/>
    <w:basedOn w:val="DefaultParagraphFont"/>
    <w:link w:val="Subtitle"/>
    <w:uiPriority w:val="2"/>
    <w:rsid w:val="007219CE"/>
    <w:rPr>
      <w:caps/>
      <w:color w:val="44546A" w:themeColor="text2"/>
      <w:spacing w:val="20"/>
      <w:kern w:val="0"/>
      <w:sz w:val="32"/>
      <w:lang w:val="en-US" w:eastAsia="en-US"/>
      <w14:ligatures w14:val="none"/>
    </w:rPr>
  </w:style>
  <w:style w:type="paragraph" w:customStyle="1" w:styleId="4F90DC0C445A4F68A0F4B402802C3889">
    <w:name w:val="4F90DC0C445A4F68A0F4B402802C3889"/>
  </w:style>
  <w:style w:type="paragraph" w:customStyle="1" w:styleId="912E87AF3D5B45EC957D2852470E0B36">
    <w:name w:val="912E87AF3D5B45EC957D2852470E0B36"/>
  </w:style>
  <w:style w:type="paragraph" w:customStyle="1" w:styleId="E3A53DA6E2B04492806631F625FFF092">
    <w:name w:val="E3A53DA6E2B04492806631F625FFF092"/>
  </w:style>
  <w:style w:type="paragraph" w:customStyle="1" w:styleId="A02A12D61ECB4F32961BBAB631E34A2A">
    <w:name w:val="A02A12D61ECB4F32961BBAB631E34A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Aseem Anand
Aman Anand
Chalavadi Pranav
Luvkush Kumar
Veerain Sood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1069</TotalTime>
  <Pages>10</Pages>
  <Words>960</Words>
  <Characters>5475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Veerain</dc:creator>
  <cp:keywords/>
  <cp:lastModifiedBy>Aseem Anand</cp:lastModifiedBy>
  <cp:revision>83</cp:revision>
  <cp:lastPrinted>2006-08-01T17:47:00Z</cp:lastPrinted>
  <dcterms:created xsi:type="dcterms:W3CDTF">2023-11-17T15:58:00Z</dcterms:created>
  <dcterms:modified xsi:type="dcterms:W3CDTF">2024-06-20T09:31:00Z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